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color w:val="000000" w:themeColor="text1"/>
        </w:rPr>
        <w:id w:val="2022112347"/>
        <w:docPartObj>
          <w:docPartGallery w:val="Cover Pages"/>
          <w:docPartUnique/>
        </w:docPartObj>
      </w:sdtPr>
      <w:sdtEndPr/>
      <w:sdtContent>
        <w:p w:rsidR="004407C4" w:rsidRDefault="004407C4">
          <w:pPr>
            <w:spacing w:line="259" w:lineRule="auto"/>
            <w:rPr>
              <w:color w:val="000000" w:themeColor="text1"/>
            </w:rPr>
          </w:pPr>
          <w:r w:rsidRPr="004407C4">
            <w:rPr>
              <w:rFonts w:asciiTheme="majorHAnsi" w:eastAsiaTheme="majorEastAsia" w:hAnsiTheme="majorHAnsi" w:cstheme="majorBidi"/>
              <w:noProof/>
              <w:color w:val="2E74B5" w:themeColor="accent1" w:themeShade="BF"/>
              <w:sz w:val="32"/>
              <w:szCs w:val="32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posOffset>-76199</wp:posOffset>
                    </wp:positionH>
                    <wp:positionV relativeFrom="page">
                      <wp:posOffset>-114300</wp:posOffset>
                    </wp:positionV>
                    <wp:extent cx="7905750" cy="10248900"/>
                    <wp:effectExtent l="0" t="0" r="0" b="0"/>
                    <wp:wrapNone/>
                    <wp:docPr id="138" name="Text Box 1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905750" cy="102489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B2F61" w:rsidRDefault="00EB2F61"/>
                              <w:tbl>
                                <w:tblPr>
                                  <w:tblW w:w="4917" w:type="pct"/>
                                  <w:jc w:val="center"/>
                                  <w:tblBorders>
                                    <w:insideH w:val="single" w:sz="4" w:space="0" w:color="auto"/>
                                    <w:insideV w:val="single" w:sz="4" w:space="0" w:color="auto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7509"/>
                                  <w:gridCol w:w="4724"/>
                                </w:tblGrid>
                                <w:tr w:rsidR="000E1E55" w:rsidTr="00EB2F61">
                                  <w:trPr>
                                    <w:trHeight w:val="14589"/>
                                    <w:jc w:val="center"/>
                                  </w:trPr>
                                  <w:tc>
                                    <w:tcPr>
                                      <w:tcW w:w="3069" w:type="pct"/>
                                      <w:tcBorders>
                                        <w:top w:val="nil"/>
                                        <w:bottom w:val="single" w:sz="4" w:space="0" w:color="343A40"/>
                                        <w:right w:val="single" w:sz="4" w:space="0" w:color="F2F2F2" w:themeColor="background1" w:themeShade="F2"/>
                                      </w:tcBorders>
                                      <w:shd w:val="clear" w:color="auto" w:fill="F2F2F2" w:themeFill="background1" w:themeFillShade="F2"/>
                                      <w:vAlign w:val="center"/>
                                    </w:tcPr>
                                    <w:p w:rsidR="004407C4" w:rsidRPr="000E1E55" w:rsidRDefault="004407C4">
                                      <w:pPr>
                                        <w:jc w:val="right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bookmarkStart w:id="0" w:name="_GoBack" w:colFirst="1" w:colLast="1"/>
                                    </w:p>
                                    <w:p w:rsidR="00D228E2" w:rsidRPr="00EB2F61" w:rsidRDefault="000B23E0" w:rsidP="00D228E2">
                                      <w:pPr>
                                        <w:pStyle w:val="Title"/>
                                        <w:jc w:val="right"/>
                                        <w:rPr>
                                          <w:rStyle w:val="TitleChar"/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rStyle w:val="TitleChar"/>
                                          <w:b/>
                                        </w:rPr>
                                        <w:t>Business Plan Template</w:t>
                                      </w:r>
                                    </w:p>
                                    <w:sdt>
                                      <w:sdtPr>
                                        <w:rPr>
                                          <w:rFonts w:eastAsiaTheme="majorEastAsia" w:cstheme="majorBidi"/>
                                          <w:i/>
                                          <w:color w:val="5F656C"/>
                                          <w:szCs w:val="24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:rsidR="004407C4" w:rsidRPr="00B10114" w:rsidRDefault="000B23E0" w:rsidP="000B23E0">
                                          <w:pPr>
                                            <w:spacing w:before="240"/>
                                            <w:jc w:val="right"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rFonts w:eastAsiaTheme="majorEastAsia" w:cstheme="majorBidi"/>
                                              <w:i/>
                                              <w:color w:val="5F656C"/>
                                            </w:rPr>
                                            <w:t>2018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1931" w:type="pct"/>
                                      <w:tcBorders>
                                        <w:left w:val="single" w:sz="4" w:space="0" w:color="F2F2F2" w:themeColor="background1" w:themeShade="F2"/>
                                      </w:tcBorders>
                                      <w:shd w:val="clear" w:color="auto" w:fill="FFFFFF" w:themeFill="background1"/>
                                      <w:vAlign w:val="center"/>
                                    </w:tcPr>
                                    <w:p w:rsidR="00D71AD1" w:rsidRDefault="00D71AD1" w:rsidP="00B10114">
                                      <w:pPr>
                                        <w:pStyle w:val="NoSpacing"/>
                                        <w:spacing w:before="240"/>
                                        <w:rPr>
                                          <w:rFonts w:ascii="Asap" w:hAnsi="Asap"/>
                                          <w:color w:val="44546A" w:themeColor="text2"/>
                                        </w:rPr>
                                      </w:pPr>
                                    </w:p>
                                    <w:p w:rsidR="000E1E55" w:rsidRPr="00EB2F61" w:rsidRDefault="00035303" w:rsidP="00B10114">
                                      <w:pPr>
                                        <w:pStyle w:val="NoSpacing"/>
                                        <w:spacing w:before="240"/>
                                        <w:rPr>
                                          <w:color w:val="44546A" w:themeColor="text2"/>
                                        </w:rPr>
                                      </w:pPr>
                                      <w:r>
                                        <w:rPr>
                                          <w:color w:val="44546A" w:themeColor="text2"/>
                                        </w:rPr>
                                        <w:pict>
                                          <v:shapetype id="_x0000_t75" coordsize="21600,21600" o:spt="75" o:preferrelative="t" path="m@4@5l@4@11@9@11@9@5xe" filled="f" stroked="f">
                                            <v:stroke joinstyle="miter"/>
                                            <v:formulas>
                                              <v:f eqn="if lineDrawn pixelLineWidth 0"/>
                                              <v:f eqn="sum @0 1 0"/>
                                              <v:f eqn="sum 0 0 @1"/>
                                              <v:f eqn="prod @2 1 2"/>
                                              <v:f eqn="prod @3 21600 pixelWidth"/>
                                              <v:f eqn="prod @3 21600 pixelHeight"/>
                                              <v:f eqn="sum @0 0 1"/>
                                              <v:f eqn="prod @6 1 2"/>
                                              <v:f eqn="prod @7 21600 pixelWidth"/>
                                              <v:f eqn="sum @8 21600 0"/>
                                              <v:f eqn="prod @7 21600 pixelHeight"/>
                                              <v:f eqn="sum @10 21600 0"/>
                                            </v:formulas>
                                            <v:path o:extrusionok="f" gradientshapeok="t" o:connecttype="rect"/>
                                            <o:lock v:ext="edit" aspectratio="t"/>
                                          </v:shapetype>
                                          <v:shape id="_x0000_i1026" type="#_x0000_t75" style="width:186.75pt;height:40.5pt">
                                            <v:imagedata r:id="rId9" o:title="SCTL-Charcoal@4x"/>
                                          </v:shape>
                                        </w:pict>
                                      </w:r>
                                    </w:p>
                                    <w:p w:rsidR="004407C4" w:rsidRPr="00326922" w:rsidRDefault="00035303" w:rsidP="000E1E55">
                                      <w:pPr>
                                        <w:pStyle w:val="NoSpacing"/>
                                        <w:spacing w:before="240"/>
                                        <w:rPr>
                                          <w:rFonts w:ascii="Asap" w:hAnsi="Asap"/>
                                          <w:color w:val="5F656C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="Asap" w:hAnsi="Asap"/>
                                            <w:i/>
                                            <w:color w:val="5F656C"/>
                                          </w:rPr>
                                          <w:alias w:val="Course"/>
                                          <w:tag w:val="Course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EndPr/>
                                        <w:sdtContent>
                                          <w:r w:rsidR="00D71AD1" w:rsidRPr="00EB2F61">
                                            <w:rPr>
                                              <w:rFonts w:ascii="Asap" w:hAnsi="Asap"/>
                                              <w:i/>
                                              <w:color w:val="5F656C"/>
                                            </w:rPr>
                                            <w:t>St. Lawrence College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  <w:bookmarkEnd w:id="0"/>
                              </w:tbl>
                              <w:p w:rsidR="004407C4" w:rsidRDefault="004407C4" w:rsidP="000E1E55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8" o:spid="_x0000_s1026" type="#_x0000_t202" style="position:absolute;margin-left:-6pt;margin-top:-9pt;width:622.5pt;height:807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" fillcolor="#f2f2f2 [3052]" stroked="f" strokeweight=".5pt">
                    <v:textbox inset="0,0,0,0">
                      <w:txbxContent>
                        <w:p w:rsidR="00EB2F61" w:rsidRDefault="00EB2F61"/>
                        <w:tbl>
                          <w:tblPr>
                            <w:tblW w:w="4917" w:type="pct"/>
                            <w:jc w:val="center"/>
                            <w:tblBorders>
                              <w:insideH w:val="single" w:sz="4" w:space="0" w:color="auto"/>
                              <w:insideV w:val="single" w:sz="4" w:space="0" w:color="auto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7509"/>
                            <w:gridCol w:w="4724"/>
                          </w:tblGrid>
                          <w:tr w:rsidR="000E1E55" w:rsidTr="00EB2F61">
                            <w:trPr>
                              <w:trHeight w:val="14589"/>
                              <w:jc w:val="center"/>
                            </w:trPr>
                            <w:tc>
                              <w:tcPr>
                                <w:tcW w:w="3069" w:type="pct"/>
                                <w:tcBorders>
                                  <w:top w:val="nil"/>
                                  <w:bottom w:val="single" w:sz="4" w:space="0" w:color="343A40"/>
                                  <w:right w:val="single" w:sz="4" w:space="0" w:color="F2F2F2" w:themeColor="background1" w:themeShade="F2"/>
                                </w:tcBorders>
                                <w:shd w:val="clear" w:color="auto" w:fill="F2F2F2" w:themeFill="background1" w:themeFillShade="F2"/>
                                <w:vAlign w:val="center"/>
                              </w:tcPr>
                              <w:p w:rsidR="004407C4" w:rsidRPr="000E1E55" w:rsidRDefault="004407C4">
                                <w:pPr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  <w:bookmarkStart w:id="1" w:name="_GoBack" w:colFirst="1" w:colLast="1"/>
                              </w:p>
                              <w:p w:rsidR="00D228E2" w:rsidRPr="00EB2F61" w:rsidRDefault="000B23E0" w:rsidP="00D228E2">
                                <w:pPr>
                                  <w:pStyle w:val="Title"/>
                                  <w:jc w:val="right"/>
                                  <w:rPr>
                                    <w:rStyle w:val="TitleChar"/>
                                    <w:b/>
                                  </w:rPr>
                                </w:pPr>
                                <w:r>
                                  <w:rPr>
                                    <w:rStyle w:val="TitleChar"/>
                                    <w:b/>
                                  </w:rPr>
                                  <w:t>Business Plan Template</w:t>
                                </w:r>
                              </w:p>
                              <w:sdt>
                                <w:sdtPr>
                                  <w:rPr>
                                    <w:rFonts w:eastAsiaTheme="majorEastAsia" w:cstheme="majorBidi"/>
                                    <w:i/>
                                    <w:color w:val="5F656C"/>
                                    <w:szCs w:val="24"/>
                                  </w:rPr>
                                  <w:alias w:val="Subtitle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4407C4" w:rsidRPr="00B10114" w:rsidRDefault="000B23E0" w:rsidP="000B23E0">
                                    <w:pPr>
                                      <w:spacing w:before="240"/>
                                      <w:jc w:val="right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eastAsiaTheme="majorEastAsia" w:cstheme="majorBidi"/>
                                        <w:i/>
                                        <w:color w:val="5F656C"/>
                                      </w:rPr>
                                      <w:t>2018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1931" w:type="pct"/>
                                <w:tcBorders>
                                  <w:left w:val="single" w:sz="4" w:space="0" w:color="F2F2F2" w:themeColor="background1" w:themeShade="F2"/>
                                </w:tcBorders>
                                <w:shd w:val="clear" w:color="auto" w:fill="FFFFFF" w:themeFill="background1"/>
                                <w:vAlign w:val="center"/>
                              </w:tcPr>
                              <w:p w:rsidR="00D71AD1" w:rsidRDefault="00D71AD1" w:rsidP="00B10114">
                                <w:pPr>
                                  <w:pStyle w:val="NoSpacing"/>
                                  <w:spacing w:before="240"/>
                                  <w:rPr>
                                    <w:rFonts w:ascii="Asap" w:hAnsi="Asap"/>
                                    <w:color w:val="44546A" w:themeColor="text2"/>
                                  </w:rPr>
                                </w:pPr>
                              </w:p>
                              <w:p w:rsidR="000E1E55" w:rsidRPr="00EB2F61" w:rsidRDefault="00035303" w:rsidP="00B10114">
                                <w:pPr>
                                  <w:pStyle w:val="NoSpacing"/>
                                  <w:spacing w:before="240"/>
                                  <w:rPr>
                                    <w:color w:val="44546A" w:themeColor="text2"/>
                                  </w:rPr>
                                </w:pPr>
                                <w:r>
                                  <w:rPr>
                                    <w:color w:val="44546A" w:themeColor="text2"/>
                                  </w:rPr>
                                  <w:pict>
                                    <v:shape id="_x0000_i1026" type="#_x0000_t75" style="width:186.75pt;height:40.5pt">
                                      <v:imagedata r:id="rId9" o:title="SCTL-Charcoal@4x"/>
                                    </v:shape>
                                  </w:pict>
                                </w:r>
                              </w:p>
                              <w:p w:rsidR="004407C4" w:rsidRPr="00326922" w:rsidRDefault="00035303" w:rsidP="000E1E55">
                                <w:pPr>
                                  <w:pStyle w:val="NoSpacing"/>
                                  <w:spacing w:before="240"/>
                                  <w:rPr>
                                    <w:rFonts w:ascii="Asap" w:hAnsi="Asap"/>
                                    <w:color w:val="5F656C"/>
                                  </w:rPr>
                                </w:pPr>
                                <w:sdt>
                                  <w:sdtPr>
                                    <w:rPr>
                                      <w:rFonts w:ascii="Asap" w:hAnsi="Asap"/>
                                      <w:i/>
                                      <w:color w:val="5F656C"/>
                                    </w:rPr>
                                    <w:alias w:val="Course"/>
                                    <w:tag w:val="Course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D71AD1" w:rsidRPr="00EB2F61">
                                      <w:rPr>
                                        <w:rFonts w:ascii="Asap" w:hAnsi="Asap"/>
                                        <w:i/>
                                        <w:color w:val="5F656C"/>
                                      </w:rPr>
                                      <w:t>St. Lawrence College</w:t>
                                    </w:r>
                                  </w:sdtContent>
                                </w:sdt>
                              </w:p>
                            </w:tc>
                          </w:tr>
                          <w:bookmarkEnd w:id="1"/>
                        </w:tbl>
                        <w:p w:rsidR="004407C4" w:rsidRDefault="004407C4" w:rsidP="000E1E55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color w:val="000000" w:themeColor="text1"/>
            </w:rPr>
            <w:br w:type="page"/>
          </w:r>
        </w:p>
      </w:sdtContent>
    </w:sdt>
    <w:sdt>
      <w:sdtPr>
        <w:rPr>
          <w:rFonts w:ascii="Asap" w:eastAsiaTheme="minorHAnsi" w:hAnsi="Asap" w:cstheme="minorBidi"/>
          <w:color w:val="343A40"/>
          <w:sz w:val="20"/>
          <w:szCs w:val="22"/>
        </w:rPr>
        <w:id w:val="189369723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E12AB0" w:rsidRPr="00D228E2" w:rsidRDefault="00E12AB0">
          <w:pPr>
            <w:pStyle w:val="TOCHeading"/>
            <w:rPr>
              <w:rStyle w:val="TitleChar"/>
            </w:rPr>
          </w:pPr>
          <w:r w:rsidRPr="00D228E2">
            <w:rPr>
              <w:rStyle w:val="TitleChar"/>
            </w:rPr>
            <w:t>Table of Contents</w:t>
          </w:r>
        </w:p>
        <w:p w:rsidR="00CA6BF0" w:rsidRDefault="00E12AB0">
          <w:pPr>
            <w:pStyle w:val="TOC1"/>
            <w:tabs>
              <w:tab w:val="left" w:pos="400"/>
              <w:tab w:val="right" w:leader="dot" w:pos="1007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21663853" w:history="1">
            <w:r w:rsidR="00CA6BF0" w:rsidRPr="00EB12F6">
              <w:rPr>
                <w:rStyle w:val="Hyperlink"/>
                <w:noProof/>
              </w:rPr>
              <w:t>I.</w:t>
            </w:r>
            <w:r w:rsidR="00CA6BF0"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="00CA6BF0" w:rsidRPr="00EB12F6">
              <w:rPr>
                <w:rStyle w:val="Hyperlink"/>
                <w:noProof/>
              </w:rPr>
              <w:t>Program Information</w:t>
            </w:r>
            <w:r w:rsidR="00CA6BF0">
              <w:rPr>
                <w:noProof/>
                <w:webHidden/>
              </w:rPr>
              <w:tab/>
            </w:r>
            <w:r w:rsidR="00CA6BF0">
              <w:rPr>
                <w:noProof/>
                <w:webHidden/>
              </w:rPr>
              <w:fldChar w:fldCharType="begin"/>
            </w:r>
            <w:r w:rsidR="00CA6BF0">
              <w:rPr>
                <w:noProof/>
                <w:webHidden/>
              </w:rPr>
              <w:instrText xml:space="preserve"> PAGEREF _Toc521663853 \h </w:instrText>
            </w:r>
            <w:r w:rsidR="00CA6BF0">
              <w:rPr>
                <w:noProof/>
                <w:webHidden/>
              </w:rPr>
            </w:r>
            <w:r w:rsidR="00CA6BF0">
              <w:rPr>
                <w:noProof/>
                <w:webHidden/>
              </w:rPr>
              <w:fldChar w:fldCharType="separate"/>
            </w:r>
            <w:r w:rsidR="00CA6BF0">
              <w:rPr>
                <w:noProof/>
                <w:webHidden/>
              </w:rPr>
              <w:t>1</w:t>
            </w:r>
            <w:r w:rsidR="00CA6BF0">
              <w:rPr>
                <w:noProof/>
                <w:webHidden/>
              </w:rPr>
              <w:fldChar w:fldCharType="end"/>
            </w:r>
          </w:hyperlink>
        </w:p>
        <w:p w:rsidR="00CA6BF0" w:rsidRDefault="00035303">
          <w:pPr>
            <w:pStyle w:val="TOC1"/>
            <w:tabs>
              <w:tab w:val="left" w:pos="660"/>
              <w:tab w:val="right" w:leader="dot" w:pos="1007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521663854" w:history="1">
            <w:r w:rsidR="00CA6BF0" w:rsidRPr="00EB12F6">
              <w:rPr>
                <w:rStyle w:val="Hyperlink"/>
                <w:noProof/>
              </w:rPr>
              <w:t>II.</w:t>
            </w:r>
            <w:r w:rsidR="00CA6BF0"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="00CA6BF0" w:rsidRPr="00EB12F6">
              <w:rPr>
                <w:rStyle w:val="Hyperlink"/>
                <w:noProof/>
              </w:rPr>
              <w:t>Executive Summary</w:t>
            </w:r>
            <w:r w:rsidR="00CA6BF0">
              <w:rPr>
                <w:noProof/>
                <w:webHidden/>
              </w:rPr>
              <w:tab/>
            </w:r>
            <w:r w:rsidR="00CA6BF0">
              <w:rPr>
                <w:noProof/>
                <w:webHidden/>
              </w:rPr>
              <w:fldChar w:fldCharType="begin"/>
            </w:r>
            <w:r w:rsidR="00CA6BF0">
              <w:rPr>
                <w:noProof/>
                <w:webHidden/>
              </w:rPr>
              <w:instrText xml:space="preserve"> PAGEREF _Toc521663854 \h </w:instrText>
            </w:r>
            <w:r w:rsidR="00CA6BF0">
              <w:rPr>
                <w:noProof/>
                <w:webHidden/>
              </w:rPr>
            </w:r>
            <w:r w:rsidR="00CA6BF0">
              <w:rPr>
                <w:noProof/>
                <w:webHidden/>
              </w:rPr>
              <w:fldChar w:fldCharType="separate"/>
            </w:r>
            <w:r w:rsidR="00CA6BF0">
              <w:rPr>
                <w:noProof/>
                <w:webHidden/>
              </w:rPr>
              <w:t>1</w:t>
            </w:r>
            <w:r w:rsidR="00CA6BF0">
              <w:rPr>
                <w:noProof/>
                <w:webHidden/>
              </w:rPr>
              <w:fldChar w:fldCharType="end"/>
            </w:r>
          </w:hyperlink>
        </w:p>
        <w:p w:rsidR="00CA6BF0" w:rsidRDefault="00035303">
          <w:pPr>
            <w:pStyle w:val="TOC1"/>
            <w:tabs>
              <w:tab w:val="left" w:pos="660"/>
              <w:tab w:val="right" w:leader="dot" w:pos="1007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521663855" w:history="1">
            <w:r w:rsidR="00CA6BF0" w:rsidRPr="00EB12F6">
              <w:rPr>
                <w:rStyle w:val="Hyperlink"/>
                <w:noProof/>
              </w:rPr>
              <w:t>III.</w:t>
            </w:r>
            <w:r w:rsidR="00CA6BF0"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="00CA6BF0" w:rsidRPr="00EB12F6">
              <w:rPr>
                <w:rStyle w:val="Hyperlink"/>
                <w:noProof/>
              </w:rPr>
              <w:t>Program Description</w:t>
            </w:r>
            <w:r w:rsidR="00CA6BF0">
              <w:rPr>
                <w:noProof/>
                <w:webHidden/>
              </w:rPr>
              <w:tab/>
            </w:r>
            <w:r w:rsidR="00CA6BF0">
              <w:rPr>
                <w:noProof/>
                <w:webHidden/>
              </w:rPr>
              <w:fldChar w:fldCharType="begin"/>
            </w:r>
            <w:r w:rsidR="00CA6BF0">
              <w:rPr>
                <w:noProof/>
                <w:webHidden/>
              </w:rPr>
              <w:instrText xml:space="preserve"> PAGEREF _Toc521663855 \h </w:instrText>
            </w:r>
            <w:r w:rsidR="00CA6BF0">
              <w:rPr>
                <w:noProof/>
                <w:webHidden/>
              </w:rPr>
            </w:r>
            <w:r w:rsidR="00CA6BF0">
              <w:rPr>
                <w:noProof/>
                <w:webHidden/>
              </w:rPr>
              <w:fldChar w:fldCharType="separate"/>
            </w:r>
            <w:r w:rsidR="00CA6BF0">
              <w:rPr>
                <w:noProof/>
                <w:webHidden/>
              </w:rPr>
              <w:t>1</w:t>
            </w:r>
            <w:r w:rsidR="00CA6BF0">
              <w:rPr>
                <w:noProof/>
                <w:webHidden/>
              </w:rPr>
              <w:fldChar w:fldCharType="end"/>
            </w:r>
          </w:hyperlink>
        </w:p>
        <w:p w:rsidR="00CA6BF0" w:rsidRDefault="00035303">
          <w:pPr>
            <w:pStyle w:val="TOC1"/>
            <w:tabs>
              <w:tab w:val="left" w:pos="660"/>
              <w:tab w:val="right" w:leader="dot" w:pos="1007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521663856" w:history="1">
            <w:r w:rsidR="00CA6BF0" w:rsidRPr="00EB12F6">
              <w:rPr>
                <w:rStyle w:val="Hyperlink"/>
                <w:noProof/>
              </w:rPr>
              <w:t>IV.</w:t>
            </w:r>
            <w:r w:rsidR="00CA6BF0"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="00CA6BF0" w:rsidRPr="00EB12F6">
              <w:rPr>
                <w:rStyle w:val="Hyperlink"/>
                <w:noProof/>
              </w:rPr>
              <w:t>Fit of Program</w:t>
            </w:r>
            <w:r w:rsidR="00CA6BF0">
              <w:rPr>
                <w:noProof/>
                <w:webHidden/>
              </w:rPr>
              <w:tab/>
            </w:r>
            <w:r w:rsidR="00CA6BF0">
              <w:rPr>
                <w:noProof/>
                <w:webHidden/>
              </w:rPr>
              <w:fldChar w:fldCharType="begin"/>
            </w:r>
            <w:r w:rsidR="00CA6BF0">
              <w:rPr>
                <w:noProof/>
                <w:webHidden/>
              </w:rPr>
              <w:instrText xml:space="preserve"> PAGEREF _Toc521663856 \h </w:instrText>
            </w:r>
            <w:r w:rsidR="00CA6BF0">
              <w:rPr>
                <w:noProof/>
                <w:webHidden/>
              </w:rPr>
            </w:r>
            <w:r w:rsidR="00CA6BF0">
              <w:rPr>
                <w:noProof/>
                <w:webHidden/>
              </w:rPr>
              <w:fldChar w:fldCharType="separate"/>
            </w:r>
            <w:r w:rsidR="00CA6BF0">
              <w:rPr>
                <w:noProof/>
                <w:webHidden/>
              </w:rPr>
              <w:t>2</w:t>
            </w:r>
            <w:r w:rsidR="00CA6BF0">
              <w:rPr>
                <w:noProof/>
                <w:webHidden/>
              </w:rPr>
              <w:fldChar w:fldCharType="end"/>
            </w:r>
          </w:hyperlink>
        </w:p>
        <w:p w:rsidR="00CA6BF0" w:rsidRDefault="00035303">
          <w:pPr>
            <w:pStyle w:val="TOC1"/>
            <w:tabs>
              <w:tab w:val="left" w:pos="660"/>
              <w:tab w:val="right" w:leader="dot" w:pos="1007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521663857" w:history="1">
            <w:r w:rsidR="00CA6BF0" w:rsidRPr="00EB12F6">
              <w:rPr>
                <w:rStyle w:val="Hyperlink"/>
                <w:noProof/>
              </w:rPr>
              <w:t>V.</w:t>
            </w:r>
            <w:r w:rsidR="00CA6BF0"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="00CA6BF0" w:rsidRPr="00EB12F6">
              <w:rPr>
                <w:rStyle w:val="Hyperlink"/>
                <w:noProof/>
              </w:rPr>
              <w:t>Demand for Program</w:t>
            </w:r>
            <w:r w:rsidR="00CA6BF0">
              <w:rPr>
                <w:noProof/>
                <w:webHidden/>
              </w:rPr>
              <w:tab/>
            </w:r>
            <w:r w:rsidR="00CA6BF0">
              <w:rPr>
                <w:noProof/>
                <w:webHidden/>
              </w:rPr>
              <w:fldChar w:fldCharType="begin"/>
            </w:r>
            <w:r w:rsidR="00CA6BF0">
              <w:rPr>
                <w:noProof/>
                <w:webHidden/>
              </w:rPr>
              <w:instrText xml:space="preserve"> PAGEREF _Toc521663857 \h </w:instrText>
            </w:r>
            <w:r w:rsidR="00CA6BF0">
              <w:rPr>
                <w:noProof/>
                <w:webHidden/>
              </w:rPr>
            </w:r>
            <w:r w:rsidR="00CA6BF0">
              <w:rPr>
                <w:noProof/>
                <w:webHidden/>
              </w:rPr>
              <w:fldChar w:fldCharType="separate"/>
            </w:r>
            <w:r w:rsidR="00CA6BF0">
              <w:rPr>
                <w:noProof/>
                <w:webHidden/>
              </w:rPr>
              <w:t>3</w:t>
            </w:r>
            <w:r w:rsidR="00CA6BF0">
              <w:rPr>
                <w:noProof/>
                <w:webHidden/>
              </w:rPr>
              <w:fldChar w:fldCharType="end"/>
            </w:r>
          </w:hyperlink>
        </w:p>
        <w:p w:rsidR="00CA6BF0" w:rsidRDefault="00035303">
          <w:pPr>
            <w:pStyle w:val="TOC1"/>
            <w:tabs>
              <w:tab w:val="left" w:pos="660"/>
              <w:tab w:val="right" w:leader="dot" w:pos="1007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521663858" w:history="1">
            <w:r w:rsidR="00CA6BF0" w:rsidRPr="00EB12F6">
              <w:rPr>
                <w:rStyle w:val="Hyperlink"/>
                <w:noProof/>
              </w:rPr>
              <w:t>VI.</w:t>
            </w:r>
            <w:r w:rsidR="00CA6BF0"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="00CA6BF0" w:rsidRPr="00EB12F6">
              <w:rPr>
                <w:rStyle w:val="Hyperlink"/>
                <w:noProof/>
              </w:rPr>
              <w:t>Feasibility of Program – Physical, Learning, Human Resources and Draft Operating Budget</w:t>
            </w:r>
            <w:r w:rsidR="00CA6BF0">
              <w:rPr>
                <w:noProof/>
                <w:webHidden/>
              </w:rPr>
              <w:tab/>
            </w:r>
            <w:r w:rsidR="00CA6BF0">
              <w:rPr>
                <w:noProof/>
                <w:webHidden/>
              </w:rPr>
              <w:fldChar w:fldCharType="begin"/>
            </w:r>
            <w:r w:rsidR="00CA6BF0">
              <w:rPr>
                <w:noProof/>
                <w:webHidden/>
              </w:rPr>
              <w:instrText xml:space="preserve"> PAGEREF _Toc521663858 \h </w:instrText>
            </w:r>
            <w:r w:rsidR="00CA6BF0">
              <w:rPr>
                <w:noProof/>
                <w:webHidden/>
              </w:rPr>
            </w:r>
            <w:r w:rsidR="00CA6BF0">
              <w:rPr>
                <w:noProof/>
                <w:webHidden/>
              </w:rPr>
              <w:fldChar w:fldCharType="separate"/>
            </w:r>
            <w:r w:rsidR="00CA6BF0">
              <w:rPr>
                <w:noProof/>
                <w:webHidden/>
              </w:rPr>
              <w:t>3</w:t>
            </w:r>
            <w:r w:rsidR="00CA6BF0">
              <w:rPr>
                <w:noProof/>
                <w:webHidden/>
              </w:rPr>
              <w:fldChar w:fldCharType="end"/>
            </w:r>
          </w:hyperlink>
        </w:p>
        <w:p w:rsidR="00E12AB0" w:rsidRDefault="00E12AB0">
          <w:r>
            <w:rPr>
              <w:b/>
              <w:bCs/>
              <w:noProof/>
            </w:rPr>
            <w:fldChar w:fldCharType="end"/>
          </w:r>
        </w:p>
      </w:sdtContent>
    </w:sdt>
    <w:p w:rsidR="00E12AB0" w:rsidRDefault="00E12AB0" w:rsidP="00841145">
      <w:pPr>
        <w:pStyle w:val="Title"/>
        <w:sectPr w:rsidR="00E12AB0" w:rsidSect="00E12AB0">
          <w:headerReference w:type="default" r:id="rId10"/>
          <w:pgSz w:w="12240" w:h="15840"/>
          <w:pgMar w:top="1620" w:right="1080" w:bottom="1620" w:left="1080" w:header="630" w:footer="600" w:gutter="0"/>
          <w:pgNumType w:start="0"/>
          <w:cols w:space="720"/>
          <w:titlePg/>
          <w:docGrid w:linePitch="360"/>
        </w:sectPr>
      </w:pPr>
      <w:r>
        <w:br w:type="page"/>
      </w:r>
    </w:p>
    <w:p w:rsidR="000B23E0" w:rsidRDefault="000B23E0" w:rsidP="000B23E0">
      <w:pPr>
        <w:pStyle w:val="Title"/>
      </w:pPr>
      <w:r>
        <w:lastRenderedPageBreak/>
        <w:t>Business Plan Template</w:t>
      </w:r>
    </w:p>
    <w:p w:rsidR="000B23E0" w:rsidRPr="000B23E0" w:rsidRDefault="000B23E0" w:rsidP="000B23E0"/>
    <w:p w:rsidR="000B23E0" w:rsidRDefault="000B23E0" w:rsidP="000B23E0">
      <w:pPr>
        <w:pStyle w:val="Heading1"/>
        <w:numPr>
          <w:ilvl w:val="0"/>
          <w:numId w:val="1"/>
        </w:numPr>
      </w:pPr>
      <w:bookmarkStart w:id="2" w:name="_Toc521663084"/>
      <w:bookmarkStart w:id="3" w:name="_Toc521663853"/>
      <w:r>
        <w:t>Program Information</w:t>
      </w:r>
      <w:bookmarkEnd w:id="2"/>
      <w:bookmarkEnd w:id="3"/>
    </w:p>
    <w:tbl>
      <w:tblPr>
        <w:tblStyle w:val="TableGrid"/>
        <w:tblW w:w="100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211"/>
        <w:gridCol w:w="5833"/>
      </w:tblGrid>
      <w:tr w:rsidR="000B23E0" w:rsidTr="008F6C2F">
        <w:trPr>
          <w:cantSplit/>
          <w:trHeight w:val="257"/>
        </w:trPr>
        <w:tc>
          <w:tcPr>
            <w:tcW w:w="4211" w:type="dxa"/>
          </w:tcPr>
          <w:p w:rsidR="000B23E0" w:rsidRPr="00164B51" w:rsidRDefault="000B23E0" w:rsidP="00571FAF">
            <w:pPr>
              <w:pStyle w:val="TableHead"/>
            </w:pPr>
            <w:r>
              <w:t>Title</w:t>
            </w:r>
          </w:p>
        </w:tc>
        <w:tc>
          <w:tcPr>
            <w:tcW w:w="5833" w:type="dxa"/>
          </w:tcPr>
          <w:p w:rsidR="000B23E0" w:rsidRPr="00164B51" w:rsidRDefault="000B23E0" w:rsidP="00571FAF">
            <w:pPr>
              <w:pStyle w:val="TableBody"/>
            </w:pPr>
          </w:p>
        </w:tc>
      </w:tr>
      <w:tr w:rsidR="000B23E0" w:rsidTr="008F6C2F">
        <w:trPr>
          <w:trHeight w:val="274"/>
        </w:trPr>
        <w:tc>
          <w:tcPr>
            <w:tcW w:w="4211" w:type="dxa"/>
            <w:shd w:val="clear" w:color="auto" w:fill="F2F3F5"/>
          </w:tcPr>
          <w:p w:rsidR="000B23E0" w:rsidRPr="00164B51" w:rsidRDefault="000B23E0" w:rsidP="00571FAF">
            <w:pPr>
              <w:pStyle w:val="TableHead"/>
            </w:pPr>
            <w:r>
              <w:t xml:space="preserve">Credential </w:t>
            </w:r>
          </w:p>
        </w:tc>
        <w:tc>
          <w:tcPr>
            <w:tcW w:w="5833" w:type="dxa"/>
            <w:shd w:val="clear" w:color="auto" w:fill="F2F3F5"/>
          </w:tcPr>
          <w:p w:rsidR="000B23E0" w:rsidRPr="00164B51" w:rsidRDefault="000B23E0" w:rsidP="00571FAF">
            <w:pPr>
              <w:pStyle w:val="TableBody"/>
            </w:pPr>
          </w:p>
        </w:tc>
      </w:tr>
      <w:tr w:rsidR="000B23E0" w:rsidRPr="00164B51" w:rsidTr="008F6C2F">
        <w:trPr>
          <w:cantSplit/>
          <w:trHeight w:val="257"/>
        </w:trPr>
        <w:tc>
          <w:tcPr>
            <w:tcW w:w="4211" w:type="dxa"/>
          </w:tcPr>
          <w:p w:rsidR="000B23E0" w:rsidRPr="00164B51" w:rsidRDefault="000B23E0" w:rsidP="00571FAF">
            <w:pPr>
              <w:pStyle w:val="TableHead"/>
            </w:pPr>
            <w:r>
              <w:t>Intake (F,W,S)</w:t>
            </w:r>
          </w:p>
        </w:tc>
        <w:tc>
          <w:tcPr>
            <w:tcW w:w="5833" w:type="dxa"/>
          </w:tcPr>
          <w:p w:rsidR="000B23E0" w:rsidRPr="00164B51" w:rsidRDefault="000B23E0" w:rsidP="00571FAF">
            <w:pPr>
              <w:pStyle w:val="TableBody"/>
            </w:pPr>
          </w:p>
        </w:tc>
      </w:tr>
      <w:tr w:rsidR="000B23E0" w:rsidRPr="00164B51" w:rsidTr="008F6C2F">
        <w:trPr>
          <w:trHeight w:val="257"/>
        </w:trPr>
        <w:tc>
          <w:tcPr>
            <w:tcW w:w="4211" w:type="dxa"/>
            <w:shd w:val="clear" w:color="auto" w:fill="F2F3F5"/>
          </w:tcPr>
          <w:p w:rsidR="000B23E0" w:rsidRPr="00164B51" w:rsidRDefault="000B23E0" w:rsidP="00571FAF">
            <w:pPr>
              <w:pStyle w:val="TableHead"/>
            </w:pPr>
            <w:r>
              <w:t>Intake Year</w:t>
            </w:r>
          </w:p>
        </w:tc>
        <w:tc>
          <w:tcPr>
            <w:tcW w:w="5833" w:type="dxa"/>
            <w:shd w:val="clear" w:color="auto" w:fill="F2F3F5"/>
          </w:tcPr>
          <w:p w:rsidR="000B23E0" w:rsidRPr="00164B51" w:rsidRDefault="000B23E0" w:rsidP="00571FAF">
            <w:pPr>
              <w:pStyle w:val="TableBody"/>
            </w:pPr>
          </w:p>
        </w:tc>
      </w:tr>
      <w:tr w:rsidR="000B23E0" w:rsidRPr="00164B51" w:rsidTr="008F6C2F">
        <w:trPr>
          <w:cantSplit/>
          <w:trHeight w:val="549"/>
        </w:trPr>
        <w:tc>
          <w:tcPr>
            <w:tcW w:w="4211" w:type="dxa"/>
          </w:tcPr>
          <w:p w:rsidR="000B23E0" w:rsidRPr="00164B51" w:rsidRDefault="000B23E0" w:rsidP="00571FAF">
            <w:pPr>
              <w:pStyle w:val="TableHead"/>
            </w:pPr>
            <w:r>
              <w:t>Length of Program</w:t>
            </w:r>
          </w:p>
        </w:tc>
        <w:tc>
          <w:tcPr>
            <w:tcW w:w="5833" w:type="dxa"/>
          </w:tcPr>
          <w:p w:rsidR="000B23E0" w:rsidRPr="00164B51" w:rsidRDefault="000B23E0" w:rsidP="00571FAF">
            <w:pPr>
              <w:pStyle w:val="TableBody"/>
            </w:pPr>
          </w:p>
        </w:tc>
      </w:tr>
    </w:tbl>
    <w:p w:rsidR="000B23E0" w:rsidRDefault="000B23E0" w:rsidP="000B23E0">
      <w:pPr>
        <w:pStyle w:val="ListParagraph"/>
        <w:tabs>
          <w:tab w:val="left" w:pos="600"/>
        </w:tabs>
        <w:spacing w:after="0" w:line="240" w:lineRule="auto"/>
        <w:rPr>
          <w:b/>
          <w:sz w:val="28"/>
          <w:szCs w:val="28"/>
        </w:rPr>
      </w:pPr>
    </w:p>
    <w:p w:rsidR="000B23E0" w:rsidRPr="0024729A" w:rsidRDefault="000B23E0" w:rsidP="008F6C2F">
      <w:pPr>
        <w:pStyle w:val="Heading1"/>
        <w:numPr>
          <w:ilvl w:val="0"/>
          <w:numId w:val="1"/>
        </w:numPr>
      </w:pPr>
      <w:bookmarkStart w:id="4" w:name="_Toc521663854"/>
      <w:r w:rsidRPr="00363C5E">
        <w:t>Executive Summary</w:t>
      </w:r>
      <w:bookmarkEnd w:id="4"/>
      <w:r w:rsidRPr="00363C5E">
        <w:t xml:space="preserve"> </w:t>
      </w:r>
    </w:p>
    <w:p w:rsidR="000B23E0" w:rsidRPr="0024729A" w:rsidRDefault="000B23E0" w:rsidP="000B23E0">
      <w:pPr>
        <w:tabs>
          <w:tab w:val="left" w:pos="600"/>
        </w:tabs>
      </w:pPr>
      <w:r w:rsidRPr="0024729A">
        <w:t>The Executive Summary (200 to 250 words maximum) should contain the following information:</w:t>
      </w:r>
    </w:p>
    <w:p w:rsidR="000B23E0" w:rsidRPr="0024729A" w:rsidRDefault="000B23E0" w:rsidP="000B23E0">
      <w:pPr>
        <w:pStyle w:val="ListParagraph"/>
        <w:numPr>
          <w:ilvl w:val="1"/>
          <w:numId w:val="2"/>
        </w:numPr>
        <w:tabs>
          <w:tab w:val="left" w:pos="600"/>
          <w:tab w:val="left" w:pos="840"/>
        </w:tabs>
        <w:spacing w:after="0" w:line="240" w:lineRule="auto"/>
      </w:pPr>
      <w:r>
        <w:t>P</w:t>
      </w:r>
      <w:r w:rsidRPr="0024729A">
        <w:t>rogram overview, length, credential, description and suggested delivery options.</w:t>
      </w:r>
    </w:p>
    <w:p w:rsidR="000B23E0" w:rsidRPr="0024729A" w:rsidRDefault="000B23E0" w:rsidP="000B23E0">
      <w:pPr>
        <w:pStyle w:val="ListParagraph"/>
        <w:numPr>
          <w:ilvl w:val="1"/>
          <w:numId w:val="2"/>
        </w:numPr>
        <w:tabs>
          <w:tab w:val="left" w:pos="600"/>
          <w:tab w:val="left" w:pos="840"/>
        </w:tabs>
        <w:spacing w:after="0" w:line="240" w:lineRule="auto"/>
      </w:pPr>
      <w:r>
        <w:t>P</w:t>
      </w:r>
      <w:r w:rsidRPr="0024729A">
        <w:t>rogram fit with institutional priorities.</w:t>
      </w:r>
    </w:p>
    <w:p w:rsidR="000B23E0" w:rsidRPr="0024729A" w:rsidRDefault="000B23E0" w:rsidP="000B23E0">
      <w:pPr>
        <w:pStyle w:val="ListParagraph"/>
        <w:numPr>
          <w:ilvl w:val="1"/>
          <w:numId w:val="2"/>
        </w:numPr>
        <w:tabs>
          <w:tab w:val="left" w:pos="600"/>
          <w:tab w:val="left" w:pos="840"/>
        </w:tabs>
        <w:spacing w:after="0" w:line="240" w:lineRule="auto"/>
      </w:pPr>
      <w:r>
        <w:t>L</w:t>
      </w:r>
      <w:r w:rsidRPr="0024729A">
        <w:t>ocal, provincial and national fit/competition; links to further educational opportunities.</w:t>
      </w:r>
    </w:p>
    <w:p w:rsidR="000B23E0" w:rsidRPr="0024729A" w:rsidRDefault="000B23E0" w:rsidP="000B23E0">
      <w:pPr>
        <w:pStyle w:val="ListParagraph"/>
        <w:numPr>
          <w:ilvl w:val="1"/>
          <w:numId w:val="2"/>
        </w:numPr>
        <w:tabs>
          <w:tab w:val="left" w:pos="600"/>
          <w:tab w:val="left" w:pos="840"/>
        </w:tabs>
        <w:spacing w:after="0" w:line="240" w:lineRule="auto"/>
      </w:pPr>
      <w:r>
        <w:t>S</w:t>
      </w:r>
      <w:r w:rsidRPr="0024729A">
        <w:t>tudent and employer (industry) demand/support for the program; job opportunities for graduates.</w:t>
      </w:r>
    </w:p>
    <w:p w:rsidR="000B23E0" w:rsidRPr="0024729A" w:rsidRDefault="000B23E0" w:rsidP="000B23E0">
      <w:pPr>
        <w:pStyle w:val="ListParagraph"/>
        <w:numPr>
          <w:ilvl w:val="1"/>
          <w:numId w:val="2"/>
        </w:numPr>
        <w:tabs>
          <w:tab w:val="left" w:pos="600"/>
          <w:tab w:val="left" w:pos="840"/>
        </w:tabs>
        <w:spacing w:after="0" w:line="240" w:lineRule="auto"/>
        <w:rPr>
          <w:rFonts w:ascii="Microsoft Sans Serif" w:hAnsi="Microsoft Sans Serif" w:cs="Microsoft Sans Serif"/>
          <w:sz w:val="22"/>
        </w:rPr>
      </w:pPr>
      <w:r>
        <w:t>R</w:t>
      </w:r>
      <w:r w:rsidRPr="0024729A">
        <w:t>esources required.</w:t>
      </w:r>
      <w:r w:rsidRPr="0024729A">
        <w:rPr>
          <w:rFonts w:ascii="Microsoft Sans Serif" w:hAnsi="Microsoft Sans Serif" w:cs="Microsoft Sans Serif"/>
          <w:szCs w:val="20"/>
        </w:rPr>
        <w:tab/>
      </w:r>
    </w:p>
    <w:p w:rsidR="000B23E0" w:rsidRDefault="000B23E0" w:rsidP="000B23E0">
      <w:pPr>
        <w:tabs>
          <w:tab w:val="left" w:pos="600"/>
          <w:tab w:val="left" w:pos="1200"/>
        </w:tabs>
        <w:rPr>
          <w:rFonts w:ascii="Microsoft Sans Serif" w:hAnsi="Microsoft Sans Serif" w:cs="Microsoft Sans Serif"/>
          <w:sz w:val="22"/>
        </w:rPr>
      </w:pPr>
    </w:p>
    <w:p w:rsidR="000B23E0" w:rsidRPr="00363C5E" w:rsidRDefault="000B23E0" w:rsidP="000B23E0">
      <w:pPr>
        <w:pStyle w:val="Heading1"/>
        <w:numPr>
          <w:ilvl w:val="0"/>
          <w:numId w:val="1"/>
        </w:numPr>
      </w:pPr>
      <w:bookmarkStart w:id="5" w:name="_Toc521663855"/>
      <w:r w:rsidRPr="00363C5E">
        <w:t>Program Description</w:t>
      </w:r>
      <w:bookmarkEnd w:id="5"/>
    </w:p>
    <w:tbl>
      <w:tblPr>
        <w:tblW w:w="0" w:type="auto"/>
        <w:tblInd w:w="750" w:type="dxa"/>
        <w:tblBorders>
          <w:top w:val="single" w:sz="8" w:space="0" w:color="D9D9D9" w:themeColor="background1" w:themeShade="D9"/>
          <w:left w:val="single" w:sz="8" w:space="0" w:color="D9D9D9" w:themeColor="background1" w:themeShade="D9"/>
          <w:bottom w:val="single" w:sz="8" w:space="0" w:color="D9D9D9" w:themeColor="background1" w:themeShade="D9"/>
          <w:right w:val="single" w:sz="8" w:space="0" w:color="D9D9D9" w:themeColor="background1" w:themeShade="D9"/>
          <w:insideH w:val="single" w:sz="8" w:space="0" w:color="D9D9D9" w:themeColor="background1" w:themeShade="D9"/>
          <w:insideV w:val="single" w:sz="8" w:space="0" w:color="D9D9D9" w:themeColor="background1" w:themeShade="D9"/>
        </w:tblBorders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8610"/>
      </w:tblGrid>
      <w:tr w:rsidR="000B23E0" w:rsidTr="008F6C2F">
        <w:tc>
          <w:tcPr>
            <w:tcW w:w="8610" w:type="dxa"/>
          </w:tcPr>
          <w:p w:rsidR="000B23E0" w:rsidRPr="0024729A" w:rsidRDefault="000B23E0" w:rsidP="00571FAF">
            <w:pPr>
              <w:tabs>
                <w:tab w:val="left" w:pos="-1440"/>
              </w:tabs>
              <w:rPr>
                <w:lang w:val="en-GB"/>
              </w:rPr>
            </w:pPr>
            <w:r w:rsidRPr="0024729A">
              <w:rPr>
                <w:b/>
                <w:bCs/>
                <w:lang w:val="en-GB"/>
              </w:rPr>
              <w:t>PROGRAM DESCRIPTION:</w:t>
            </w:r>
            <w:r w:rsidRPr="0024729A">
              <w:rPr>
                <w:lang w:val="en-GB"/>
              </w:rPr>
              <w:t xml:space="preserve"> (including occupational areas where it is anticipated graduates will find employment)</w:t>
            </w:r>
          </w:p>
          <w:p w:rsidR="000B23E0" w:rsidRPr="0024729A" w:rsidRDefault="000B23E0" w:rsidP="00571FAF">
            <w:pPr>
              <w:tabs>
                <w:tab w:val="left" w:pos="-1440"/>
              </w:tabs>
              <w:spacing w:after="58"/>
              <w:rPr>
                <w:lang w:val="en-GB"/>
              </w:rPr>
            </w:pPr>
          </w:p>
        </w:tc>
      </w:tr>
      <w:tr w:rsidR="000B23E0" w:rsidTr="008F6C2F">
        <w:tc>
          <w:tcPr>
            <w:tcW w:w="8610" w:type="dxa"/>
          </w:tcPr>
          <w:p w:rsidR="000B23E0" w:rsidRDefault="000B23E0" w:rsidP="000B23E0">
            <w:pPr>
              <w:tabs>
                <w:tab w:val="left" w:pos="-1440"/>
              </w:tabs>
              <w:rPr>
                <w:bCs/>
                <w:lang w:val="en-GB"/>
              </w:rPr>
            </w:pPr>
            <w:r w:rsidRPr="0024729A">
              <w:rPr>
                <w:b/>
                <w:bCs/>
                <w:lang w:val="en-GB"/>
              </w:rPr>
              <w:t>Laddering Opportunities:</w:t>
            </w:r>
            <w:r>
              <w:rPr>
                <w:b/>
                <w:bCs/>
                <w:lang w:val="en-GB"/>
              </w:rPr>
              <w:t xml:space="preserve"> </w:t>
            </w:r>
            <w:r w:rsidRPr="0024729A">
              <w:rPr>
                <w:bCs/>
                <w:lang w:val="en-GB"/>
              </w:rPr>
              <w:t xml:space="preserve">Provide a brief description of known laddering into and from the proposed program, e.g. certificate to diploma, diploma to degree, apprenticeship to college, diploma to apprenticeship, </w:t>
            </w:r>
            <w:proofErr w:type="gramStart"/>
            <w:r w:rsidRPr="0024729A">
              <w:rPr>
                <w:bCs/>
                <w:lang w:val="en-GB"/>
              </w:rPr>
              <w:t>college to college</w:t>
            </w:r>
            <w:proofErr w:type="gramEnd"/>
            <w:r w:rsidRPr="0024729A">
              <w:rPr>
                <w:bCs/>
                <w:lang w:val="en-GB"/>
              </w:rPr>
              <w:t>, diploma to college degree, etc.</w:t>
            </w:r>
          </w:p>
          <w:p w:rsidR="000B23E0" w:rsidRDefault="000B23E0" w:rsidP="000B23E0">
            <w:pPr>
              <w:tabs>
                <w:tab w:val="left" w:pos="-1440"/>
              </w:tabs>
              <w:rPr>
                <w:bCs/>
                <w:lang w:val="en-GB"/>
              </w:rPr>
            </w:pPr>
          </w:p>
          <w:p w:rsidR="000B23E0" w:rsidRPr="000B23E0" w:rsidRDefault="000B23E0" w:rsidP="000B23E0">
            <w:pPr>
              <w:tabs>
                <w:tab w:val="left" w:pos="-1440"/>
              </w:tabs>
              <w:rPr>
                <w:bCs/>
                <w:lang w:val="en-GB"/>
              </w:rPr>
            </w:pPr>
          </w:p>
        </w:tc>
      </w:tr>
      <w:tr w:rsidR="000B23E0" w:rsidTr="008F6C2F">
        <w:tc>
          <w:tcPr>
            <w:tcW w:w="8610" w:type="dxa"/>
          </w:tcPr>
          <w:p w:rsidR="000B23E0" w:rsidRPr="0024729A" w:rsidRDefault="000B23E0" w:rsidP="00571FAF">
            <w:pPr>
              <w:tabs>
                <w:tab w:val="left" w:pos="-1440"/>
              </w:tabs>
              <w:rPr>
                <w:lang w:val="en-GB"/>
              </w:rPr>
            </w:pPr>
            <w:r w:rsidRPr="0024729A">
              <w:rPr>
                <w:b/>
                <w:bCs/>
                <w:lang w:val="en-GB"/>
              </w:rPr>
              <w:t>VOCATIONAL PROGRAM LEARNING OUTCOMES:</w:t>
            </w:r>
            <w:r w:rsidRPr="0024729A">
              <w:rPr>
                <w:lang w:val="en-GB"/>
              </w:rPr>
              <w:t xml:space="preserve"> (vocational program learning outcomes must be consistent with the requirements of the Credentials Framework for the proposed credential)</w:t>
            </w:r>
          </w:p>
          <w:p w:rsidR="000B23E0" w:rsidRPr="0024729A" w:rsidRDefault="000B23E0" w:rsidP="00571FAF">
            <w:pPr>
              <w:tabs>
                <w:tab w:val="left" w:pos="-1440"/>
              </w:tabs>
              <w:rPr>
                <w:b/>
                <w:bCs/>
                <w:i/>
                <w:iCs/>
                <w:lang w:val="en-GB"/>
              </w:rPr>
            </w:pPr>
          </w:p>
          <w:p w:rsidR="000B23E0" w:rsidRPr="0024729A" w:rsidRDefault="000B23E0" w:rsidP="00571FAF">
            <w:pPr>
              <w:tabs>
                <w:tab w:val="left" w:pos="-1440"/>
                <w:tab w:val="left" w:pos="5547"/>
              </w:tabs>
              <w:rPr>
                <w:lang w:val="en-GB"/>
              </w:rPr>
            </w:pPr>
            <w:r w:rsidRPr="0024729A">
              <w:rPr>
                <w:b/>
                <w:bCs/>
                <w:i/>
                <w:iCs/>
                <w:lang w:val="en-GB"/>
              </w:rPr>
              <w:lastRenderedPageBreak/>
              <w:t>The graduate has reliably demonstrated the ability to</w:t>
            </w:r>
            <w:r w:rsidRPr="0024729A">
              <w:rPr>
                <w:b/>
                <w:bCs/>
                <w:lang w:val="en-GB"/>
              </w:rPr>
              <w:t>:</w:t>
            </w:r>
            <w:r w:rsidRPr="0024729A">
              <w:rPr>
                <w:b/>
                <w:bCs/>
                <w:lang w:val="en-GB"/>
              </w:rPr>
              <w:tab/>
            </w:r>
          </w:p>
          <w:p w:rsidR="000B23E0" w:rsidRPr="0024729A" w:rsidRDefault="000B23E0" w:rsidP="00571FAF">
            <w:pPr>
              <w:tabs>
                <w:tab w:val="left" w:pos="-1440"/>
              </w:tabs>
              <w:rPr>
                <w:lang w:val="en-GB"/>
              </w:rPr>
            </w:pPr>
          </w:p>
          <w:p w:rsidR="000B23E0" w:rsidRPr="0024729A" w:rsidRDefault="000B23E0" w:rsidP="00571FAF">
            <w:pPr>
              <w:tabs>
                <w:tab w:val="left" w:pos="-1440"/>
              </w:tabs>
              <w:spacing w:after="58"/>
              <w:rPr>
                <w:lang w:val="en-GB"/>
              </w:rPr>
            </w:pPr>
          </w:p>
        </w:tc>
      </w:tr>
      <w:tr w:rsidR="000B23E0" w:rsidTr="008F6C2F">
        <w:tc>
          <w:tcPr>
            <w:tcW w:w="8610" w:type="dxa"/>
          </w:tcPr>
          <w:p w:rsidR="000B23E0" w:rsidRDefault="000B23E0" w:rsidP="00571FAF">
            <w:pPr>
              <w:tabs>
                <w:tab w:val="left" w:pos="-1440"/>
              </w:tabs>
              <w:rPr>
                <w:b/>
                <w:bCs/>
                <w:lang w:val="en-GB"/>
              </w:rPr>
            </w:pPr>
            <w:r w:rsidRPr="0024729A">
              <w:rPr>
                <w:b/>
                <w:bCs/>
                <w:lang w:val="en-GB"/>
              </w:rPr>
              <w:lastRenderedPageBreak/>
              <w:t xml:space="preserve">Occupational Areas </w:t>
            </w:r>
          </w:p>
          <w:p w:rsidR="000B23E0" w:rsidRPr="000B23E0" w:rsidRDefault="000B23E0" w:rsidP="00571FAF">
            <w:pPr>
              <w:tabs>
                <w:tab w:val="left" w:pos="-1440"/>
              </w:tabs>
              <w:rPr>
                <w:b/>
                <w:bCs/>
                <w:lang w:val="en-GB"/>
              </w:rPr>
            </w:pPr>
            <w:r w:rsidRPr="0024729A">
              <w:rPr>
                <w:bCs/>
                <w:lang w:val="en-GB"/>
              </w:rPr>
              <w:t xml:space="preserve">Provide a brief description of where it </w:t>
            </w:r>
            <w:proofErr w:type="gramStart"/>
            <w:r w:rsidRPr="0024729A">
              <w:rPr>
                <w:bCs/>
                <w:lang w:val="en-GB"/>
              </w:rPr>
              <w:t>is anticipated</w:t>
            </w:r>
            <w:proofErr w:type="gramEnd"/>
            <w:r w:rsidRPr="0024729A">
              <w:rPr>
                <w:bCs/>
                <w:lang w:val="en-GB"/>
              </w:rPr>
              <w:t xml:space="preserve"> graduates will find employment.</w:t>
            </w:r>
          </w:p>
          <w:p w:rsidR="000B23E0" w:rsidRPr="0024729A" w:rsidRDefault="000B23E0" w:rsidP="00571FAF">
            <w:pPr>
              <w:tabs>
                <w:tab w:val="left" w:pos="-1440"/>
              </w:tabs>
              <w:rPr>
                <w:b/>
                <w:bCs/>
                <w:lang w:val="en-GB"/>
              </w:rPr>
            </w:pPr>
          </w:p>
          <w:p w:rsidR="000B23E0" w:rsidRPr="0024729A" w:rsidRDefault="000B23E0" w:rsidP="00571FAF">
            <w:pPr>
              <w:spacing w:line="120" w:lineRule="exact"/>
              <w:rPr>
                <w:lang w:val="en-GB"/>
              </w:rPr>
            </w:pPr>
          </w:p>
        </w:tc>
      </w:tr>
      <w:tr w:rsidR="000B23E0" w:rsidTr="008F6C2F">
        <w:tc>
          <w:tcPr>
            <w:tcW w:w="8610" w:type="dxa"/>
          </w:tcPr>
          <w:p w:rsidR="000B23E0" w:rsidRPr="0024729A" w:rsidRDefault="000B23E0" w:rsidP="00571FAF">
            <w:pPr>
              <w:tabs>
                <w:tab w:val="left" w:pos="180"/>
                <w:tab w:val="left" w:pos="600"/>
                <w:tab w:val="left" w:pos="1200"/>
                <w:tab w:val="left" w:pos="1440"/>
              </w:tabs>
              <w:rPr>
                <w:b/>
              </w:rPr>
            </w:pPr>
            <w:r w:rsidRPr="0024729A">
              <w:rPr>
                <w:b/>
              </w:rPr>
              <w:t xml:space="preserve">ADMISSION REQUIREMENTS: </w:t>
            </w:r>
          </w:p>
          <w:p w:rsidR="000B23E0" w:rsidRPr="0024729A" w:rsidRDefault="000B23E0" w:rsidP="00571FAF">
            <w:pPr>
              <w:tabs>
                <w:tab w:val="left" w:pos="-1440"/>
              </w:tabs>
              <w:rPr>
                <w:lang w:val="en-GB"/>
              </w:rPr>
            </w:pPr>
            <w:r w:rsidRPr="0024729A">
              <w:rPr>
                <w:lang w:val="en-GB"/>
              </w:rPr>
              <w:t xml:space="preserve">Identify the Admission Requirements for the program. </w:t>
            </w:r>
          </w:p>
          <w:p w:rsidR="000B23E0" w:rsidRPr="0024729A" w:rsidRDefault="000B23E0" w:rsidP="00571FAF">
            <w:pPr>
              <w:tabs>
                <w:tab w:val="left" w:pos="0"/>
                <w:tab w:val="left" w:pos="180"/>
                <w:tab w:val="left" w:pos="600"/>
                <w:tab w:val="left" w:pos="1200"/>
                <w:tab w:val="left" w:pos="1440"/>
              </w:tabs>
              <w:rPr>
                <w:lang w:val="en-GB"/>
              </w:rPr>
            </w:pPr>
          </w:p>
        </w:tc>
      </w:tr>
    </w:tbl>
    <w:p w:rsidR="00C165C2" w:rsidRDefault="00C165C2" w:rsidP="00C165C2">
      <w:pPr>
        <w:tabs>
          <w:tab w:val="left" w:pos="600"/>
          <w:tab w:val="left" w:pos="1200"/>
          <w:tab w:val="left" w:pos="1440"/>
        </w:tabs>
        <w:spacing w:after="0" w:line="240" w:lineRule="auto"/>
        <w:rPr>
          <w:rFonts w:ascii="Microsoft Sans Serif" w:hAnsi="Microsoft Sans Serif" w:cs="Microsoft Sans Serif"/>
          <w:sz w:val="22"/>
        </w:rPr>
      </w:pPr>
    </w:p>
    <w:p w:rsidR="00C165C2" w:rsidRPr="00C165C2" w:rsidRDefault="00C165C2" w:rsidP="00C165C2">
      <w:pPr>
        <w:pStyle w:val="Heading1"/>
        <w:numPr>
          <w:ilvl w:val="0"/>
          <w:numId w:val="1"/>
        </w:numPr>
      </w:pPr>
      <w:bookmarkStart w:id="6" w:name="_Toc521663856"/>
      <w:r w:rsidRPr="00C165C2">
        <w:t>Fit of Program</w:t>
      </w:r>
      <w:bookmarkEnd w:id="6"/>
    </w:p>
    <w:p w:rsidR="00C165C2" w:rsidRPr="00FE5842" w:rsidRDefault="00C165C2" w:rsidP="00C165C2">
      <w:pPr>
        <w:pStyle w:val="Subtitle"/>
        <w:numPr>
          <w:ilvl w:val="0"/>
          <w:numId w:val="8"/>
        </w:numPr>
      </w:pPr>
      <w:r w:rsidRPr="00FE5842">
        <w:t>Institutional Fit</w:t>
      </w:r>
    </w:p>
    <w:p w:rsidR="00C165C2" w:rsidRPr="00FE5842" w:rsidRDefault="00C165C2" w:rsidP="00C165C2">
      <w:pPr>
        <w:pStyle w:val="ListParagraph"/>
        <w:numPr>
          <w:ilvl w:val="0"/>
          <w:numId w:val="9"/>
        </w:numPr>
      </w:pPr>
      <w:r w:rsidRPr="00FE5842">
        <w:t>How does the program fit with the College’s mandate, strategic plan and priorities?</w:t>
      </w:r>
    </w:p>
    <w:p w:rsidR="00C165C2" w:rsidRPr="00FE5842" w:rsidRDefault="00C165C2" w:rsidP="00C165C2">
      <w:pPr>
        <w:pStyle w:val="Subtitle"/>
        <w:numPr>
          <w:ilvl w:val="0"/>
          <w:numId w:val="8"/>
        </w:numPr>
      </w:pPr>
      <w:r w:rsidRPr="00FE5842">
        <w:t>Similarity of Program</w:t>
      </w:r>
    </w:p>
    <w:p w:rsidR="00C165C2" w:rsidRPr="00FE5842" w:rsidRDefault="00C165C2" w:rsidP="00C165C2">
      <w:pPr>
        <w:pStyle w:val="ListParagraph"/>
        <w:numPr>
          <w:ilvl w:val="0"/>
          <w:numId w:val="9"/>
        </w:numPr>
      </w:pPr>
      <w:r w:rsidRPr="00FE5842">
        <w:t>How is the program similar to or different from existing programs at the College?</w:t>
      </w:r>
    </w:p>
    <w:p w:rsidR="00C165C2" w:rsidRPr="00FE5842" w:rsidRDefault="00C165C2" w:rsidP="00C165C2">
      <w:pPr>
        <w:pStyle w:val="ListParagraph"/>
        <w:numPr>
          <w:ilvl w:val="0"/>
          <w:numId w:val="9"/>
        </w:numPr>
      </w:pPr>
      <w:r w:rsidRPr="00FE5842">
        <w:t>What impact will this program have on existing programs at the College?</w:t>
      </w:r>
    </w:p>
    <w:p w:rsidR="00C165C2" w:rsidRDefault="00C165C2" w:rsidP="00C165C2">
      <w:pPr>
        <w:pStyle w:val="ListParagraph"/>
        <w:numPr>
          <w:ilvl w:val="0"/>
          <w:numId w:val="9"/>
        </w:numPr>
      </w:pPr>
      <w:r>
        <w:t xml:space="preserve">Are there similar programs regionally or provincially? </w:t>
      </w:r>
    </w:p>
    <w:p w:rsidR="00C165C2" w:rsidRDefault="00C165C2" w:rsidP="00C165C2">
      <w:pPr>
        <w:pStyle w:val="ListParagraph"/>
        <w:numPr>
          <w:ilvl w:val="0"/>
          <w:numId w:val="9"/>
        </w:numPr>
      </w:pPr>
      <w:r>
        <w:t>If there are similar programs in the area/province, what makes SLC’s program unique</w:t>
      </w:r>
      <w:r w:rsidRPr="00FE5842">
        <w:t>?</w:t>
      </w:r>
    </w:p>
    <w:p w:rsidR="008F6C2F" w:rsidRDefault="008F6C2F" w:rsidP="00C165C2">
      <w:pPr>
        <w:pStyle w:val="Subtitle"/>
      </w:pPr>
    </w:p>
    <w:p w:rsidR="00C165C2" w:rsidRPr="0024729A" w:rsidRDefault="00C165C2" w:rsidP="00C165C2">
      <w:pPr>
        <w:pStyle w:val="Subtitle"/>
      </w:pPr>
      <w:r w:rsidRPr="0024729A">
        <w:t>Strategic Mandate Agreement Alignment</w:t>
      </w:r>
    </w:p>
    <w:p w:rsidR="00C165C2" w:rsidRPr="0024729A" w:rsidRDefault="00C165C2" w:rsidP="00C165C2">
      <w:pPr>
        <w:ind w:firstLine="600"/>
        <w:rPr>
          <w:b/>
        </w:rPr>
      </w:pPr>
      <w:r w:rsidRPr="0024729A">
        <w:rPr>
          <w:b/>
        </w:rPr>
        <w:t>Section A</w:t>
      </w:r>
    </w:p>
    <w:p w:rsidR="00C165C2" w:rsidRPr="0024729A" w:rsidRDefault="00C165C2" w:rsidP="00C165C2">
      <w:pPr>
        <w:numPr>
          <w:ilvl w:val="0"/>
          <w:numId w:val="6"/>
        </w:numPr>
        <w:spacing w:after="0" w:line="240" w:lineRule="auto"/>
      </w:pPr>
      <w:r w:rsidRPr="0024729A">
        <w:t>Please indicate the program area of strength or growth identified in Niagara’s signed SMA to which this program aligns.</w:t>
      </w:r>
    </w:p>
    <w:p w:rsidR="00C165C2" w:rsidRPr="008F6C2F" w:rsidRDefault="00C165C2" w:rsidP="00C165C2">
      <w:pPr>
        <w:numPr>
          <w:ilvl w:val="0"/>
          <w:numId w:val="5"/>
        </w:numPr>
        <w:tabs>
          <w:tab w:val="left" w:pos="600"/>
          <w:tab w:val="left" w:pos="1200"/>
          <w:tab w:val="left" w:pos="1440"/>
        </w:tabs>
        <w:spacing w:after="0" w:line="240" w:lineRule="auto"/>
        <w:rPr>
          <w:color w:val="000000"/>
        </w:rPr>
      </w:pPr>
      <w:r w:rsidRPr="0024729A">
        <w:rPr>
          <w:b/>
        </w:rPr>
        <w:t xml:space="preserve">    Please explain how this program </w:t>
      </w:r>
      <w:proofErr w:type="gramStart"/>
      <w:r w:rsidRPr="0024729A">
        <w:rPr>
          <w:b/>
        </w:rPr>
        <w:t>is aligned</w:t>
      </w:r>
      <w:proofErr w:type="gramEnd"/>
      <w:r w:rsidRPr="0024729A">
        <w:rPr>
          <w:b/>
        </w:rPr>
        <w:t xml:space="preserve"> with the indicated program area of strength or growth. </w:t>
      </w:r>
      <w:r w:rsidRPr="0024729A">
        <w:rPr>
          <w:b/>
          <w:i/>
        </w:rPr>
        <w:t>(150 words recommended maximum)</w:t>
      </w:r>
    </w:p>
    <w:p w:rsidR="008F6C2F" w:rsidRPr="0024729A" w:rsidRDefault="008F6C2F" w:rsidP="008F6C2F">
      <w:pPr>
        <w:tabs>
          <w:tab w:val="left" w:pos="600"/>
          <w:tab w:val="left" w:pos="1200"/>
          <w:tab w:val="left" w:pos="1440"/>
        </w:tabs>
        <w:spacing w:after="0" w:line="240" w:lineRule="auto"/>
        <w:rPr>
          <w:color w:val="000000"/>
        </w:rPr>
      </w:pPr>
    </w:p>
    <w:p w:rsidR="008F6C2F" w:rsidRDefault="008F6C2F" w:rsidP="008F6C2F">
      <w:pPr>
        <w:pStyle w:val="Subtitle"/>
      </w:pPr>
    </w:p>
    <w:p w:rsidR="008F6C2F" w:rsidRDefault="008F6C2F" w:rsidP="008F6C2F">
      <w:pPr>
        <w:pStyle w:val="Subtitle"/>
      </w:pPr>
    </w:p>
    <w:p w:rsidR="008F6C2F" w:rsidRPr="008F6C2F" w:rsidRDefault="00C165C2" w:rsidP="008F6C2F">
      <w:pPr>
        <w:pStyle w:val="Subtitle"/>
      </w:pPr>
      <w:r>
        <w:lastRenderedPageBreak/>
        <w:t>Does St. Lawrence College’s</w:t>
      </w:r>
      <w:r w:rsidRPr="0024729A">
        <w:t xml:space="preserve"> SMA note that further discussion or information would be required during approvals?</w:t>
      </w:r>
    </w:p>
    <w:p w:rsidR="00C165C2" w:rsidRPr="008F6C2F" w:rsidRDefault="00C165C2" w:rsidP="008F6C2F">
      <w:pPr>
        <w:ind w:firstLine="720"/>
        <w:rPr>
          <w:lang w:val="en-GB"/>
        </w:rPr>
      </w:pPr>
      <w:r w:rsidRPr="0024729A">
        <w:rPr>
          <w:lang w:val="en-GB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24729A">
        <w:rPr>
          <w:lang w:val="en-GB"/>
        </w:rPr>
        <w:instrText xml:space="preserve"> FORMCHECKBOX </w:instrText>
      </w:r>
      <w:r w:rsidR="00035303">
        <w:rPr>
          <w:lang w:val="en-GB"/>
        </w:rPr>
      </w:r>
      <w:r w:rsidR="00035303">
        <w:rPr>
          <w:lang w:val="en-GB"/>
        </w:rPr>
        <w:fldChar w:fldCharType="separate"/>
      </w:r>
      <w:r w:rsidRPr="0024729A">
        <w:rPr>
          <w:lang w:val="en-GB"/>
        </w:rPr>
        <w:fldChar w:fldCharType="end"/>
      </w:r>
      <w:r w:rsidRPr="0024729A">
        <w:rPr>
          <w:lang w:val="en-GB"/>
        </w:rPr>
        <w:t xml:space="preserve">   Yes</w:t>
      </w:r>
      <w:r w:rsidR="008F6C2F">
        <w:rPr>
          <w:lang w:val="en-GB"/>
        </w:rPr>
        <w:t xml:space="preserve"> </w:t>
      </w:r>
      <w:r w:rsidRPr="0024729A">
        <w:rPr>
          <w:lang w:val="en-GB"/>
        </w:rPr>
        <w:tab/>
      </w:r>
      <w:r w:rsidRPr="0024729A">
        <w:rPr>
          <w:lang w:val="en-GB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24729A">
        <w:rPr>
          <w:lang w:val="en-GB"/>
        </w:rPr>
        <w:instrText xml:space="preserve"> FORMCHECKBOX </w:instrText>
      </w:r>
      <w:r w:rsidR="00035303">
        <w:rPr>
          <w:lang w:val="en-GB"/>
        </w:rPr>
      </w:r>
      <w:r w:rsidR="00035303">
        <w:rPr>
          <w:lang w:val="en-GB"/>
        </w:rPr>
        <w:fldChar w:fldCharType="separate"/>
      </w:r>
      <w:r w:rsidRPr="0024729A">
        <w:rPr>
          <w:lang w:val="en-GB"/>
        </w:rPr>
        <w:fldChar w:fldCharType="end"/>
      </w:r>
      <w:r w:rsidRPr="0024729A">
        <w:rPr>
          <w:lang w:val="en-GB"/>
        </w:rPr>
        <w:t xml:space="preserve">  No</w:t>
      </w:r>
    </w:p>
    <w:p w:rsidR="00C165C2" w:rsidRPr="0024729A" w:rsidRDefault="00C165C2" w:rsidP="008F6C2F">
      <w:pPr>
        <w:ind w:firstLine="720"/>
        <w:rPr>
          <w:i/>
        </w:rPr>
      </w:pPr>
      <w:r w:rsidRPr="0024729A">
        <w:rPr>
          <w:i/>
          <w:u w:val="single"/>
        </w:rPr>
        <w:t>If yes</w:t>
      </w:r>
      <w:r w:rsidRPr="0024729A">
        <w:rPr>
          <w:i/>
        </w:rPr>
        <w:t>, please complete Section B.</w:t>
      </w:r>
    </w:p>
    <w:p w:rsidR="00C165C2" w:rsidRPr="0024729A" w:rsidRDefault="00C165C2" w:rsidP="00C165C2">
      <w:pPr>
        <w:ind w:left="720"/>
        <w:rPr>
          <w:b/>
        </w:rPr>
      </w:pPr>
      <w:r w:rsidRPr="0024729A">
        <w:rPr>
          <w:u w:val="single"/>
        </w:rPr>
        <w:br/>
      </w:r>
      <w:r w:rsidRPr="0024729A">
        <w:rPr>
          <w:b/>
        </w:rPr>
        <w:t xml:space="preserve">Section B </w:t>
      </w:r>
      <w:r w:rsidRPr="0024729A">
        <w:rPr>
          <w:b/>
          <w:i/>
        </w:rPr>
        <w:t>(Required for Full Review only)</w:t>
      </w:r>
    </w:p>
    <w:p w:rsidR="00C165C2" w:rsidRPr="0024729A" w:rsidRDefault="00C165C2" w:rsidP="00C165C2">
      <w:pPr>
        <w:numPr>
          <w:ilvl w:val="0"/>
          <w:numId w:val="5"/>
        </w:numPr>
        <w:spacing w:after="0" w:line="240" w:lineRule="auto"/>
      </w:pPr>
      <w:r w:rsidRPr="0024729A">
        <w:t xml:space="preserve">Please include the relevant note from </w:t>
      </w:r>
      <w:r>
        <w:t>St. Lawrence</w:t>
      </w:r>
      <w:r w:rsidRPr="0024729A">
        <w:t>’s SMA that indicates further discussion or information is required.</w:t>
      </w:r>
    </w:p>
    <w:p w:rsidR="00C165C2" w:rsidRPr="0024729A" w:rsidRDefault="00C165C2" w:rsidP="00C165C2"/>
    <w:p w:rsidR="00C165C2" w:rsidRPr="0024729A" w:rsidRDefault="00C165C2" w:rsidP="00C165C2">
      <w:pPr>
        <w:numPr>
          <w:ilvl w:val="0"/>
          <w:numId w:val="5"/>
        </w:numPr>
        <w:spacing w:after="0" w:line="240" w:lineRule="auto"/>
      </w:pPr>
      <w:r w:rsidRPr="0024729A">
        <w:t>Please outline a rationale, including evidence, to support the consideration of this program approval request. (</w:t>
      </w:r>
      <w:r w:rsidRPr="0024729A">
        <w:rPr>
          <w:i/>
        </w:rPr>
        <w:t>400 words recommended maximum</w:t>
      </w:r>
      <w:r w:rsidRPr="0024729A">
        <w:t>)</w:t>
      </w:r>
    </w:p>
    <w:p w:rsidR="00C165C2" w:rsidRPr="0024729A" w:rsidRDefault="00C165C2" w:rsidP="00C165C2"/>
    <w:p w:rsidR="00C165C2" w:rsidRPr="0024729A" w:rsidRDefault="00C165C2" w:rsidP="00C165C2">
      <w:pPr>
        <w:numPr>
          <w:ilvl w:val="0"/>
          <w:numId w:val="5"/>
        </w:numPr>
        <w:tabs>
          <w:tab w:val="left" w:pos="600"/>
          <w:tab w:val="left" w:pos="1200"/>
          <w:tab w:val="left" w:pos="1440"/>
        </w:tabs>
        <w:spacing w:after="0" w:line="240" w:lineRule="auto"/>
        <w:rPr>
          <w:color w:val="000000"/>
        </w:rPr>
      </w:pPr>
      <w:r w:rsidRPr="0024729A">
        <w:t xml:space="preserve">    Please provide evidence that a relevant program advisory committee has recommended the program. Include attachments as required. (</w:t>
      </w:r>
      <w:r w:rsidRPr="0024729A">
        <w:rPr>
          <w:i/>
        </w:rPr>
        <w:t>400 words recommended maximum</w:t>
      </w:r>
    </w:p>
    <w:p w:rsidR="00C165C2" w:rsidRDefault="00C165C2" w:rsidP="00C165C2">
      <w:pPr>
        <w:tabs>
          <w:tab w:val="left" w:pos="600"/>
          <w:tab w:val="left" w:pos="1200"/>
          <w:tab w:val="left" w:pos="1440"/>
        </w:tabs>
        <w:ind w:left="720"/>
        <w:rPr>
          <w:rFonts w:ascii="Microsoft Sans Serif" w:hAnsi="Microsoft Sans Serif" w:cs="Microsoft Sans Serif"/>
          <w:b/>
          <w:sz w:val="22"/>
        </w:rPr>
      </w:pPr>
    </w:p>
    <w:p w:rsidR="00C165C2" w:rsidRPr="0024729A" w:rsidRDefault="00C165C2" w:rsidP="008F6C2F">
      <w:pPr>
        <w:pStyle w:val="Heading1"/>
        <w:numPr>
          <w:ilvl w:val="0"/>
          <w:numId w:val="1"/>
        </w:numPr>
      </w:pPr>
      <w:bookmarkStart w:id="7" w:name="_Toc521663857"/>
      <w:r w:rsidRPr="00363C5E">
        <w:t>Demand for Program</w:t>
      </w:r>
      <w:bookmarkEnd w:id="7"/>
    </w:p>
    <w:p w:rsidR="00C165C2" w:rsidRPr="0024729A" w:rsidRDefault="00C165C2" w:rsidP="00C165C2">
      <w:pPr>
        <w:tabs>
          <w:tab w:val="left" w:pos="600"/>
          <w:tab w:val="left" w:pos="1200"/>
          <w:tab w:val="left" w:pos="1440"/>
        </w:tabs>
      </w:pPr>
      <w:r>
        <w:tab/>
      </w:r>
      <w:r w:rsidRPr="0024729A">
        <w:t xml:space="preserve">Student Demand </w:t>
      </w:r>
      <w:r w:rsidRPr="0024729A">
        <w:rPr>
          <w:b/>
          <w:i/>
        </w:rPr>
        <w:t>(from concept paper – may be enhanced from research)</w:t>
      </w:r>
    </w:p>
    <w:p w:rsidR="00C165C2" w:rsidRPr="0024729A" w:rsidRDefault="00C165C2" w:rsidP="00C165C2">
      <w:pPr>
        <w:tabs>
          <w:tab w:val="left" w:pos="600"/>
          <w:tab w:val="left" w:pos="1200"/>
          <w:tab w:val="left" w:pos="1440"/>
        </w:tabs>
      </w:pPr>
      <w:r>
        <w:tab/>
      </w:r>
      <w:r w:rsidRPr="0024729A">
        <w:t xml:space="preserve">Employment Demand </w:t>
      </w:r>
      <w:r w:rsidRPr="0024729A">
        <w:rPr>
          <w:b/>
          <w:i/>
        </w:rPr>
        <w:t>(from concept paper – may be enhanced from research)</w:t>
      </w:r>
    </w:p>
    <w:p w:rsidR="00C165C2" w:rsidRDefault="00C165C2" w:rsidP="00C165C2"/>
    <w:p w:rsidR="00C165C2" w:rsidRDefault="00C165C2" w:rsidP="00414FA3">
      <w:pPr>
        <w:pStyle w:val="Heading1"/>
        <w:numPr>
          <w:ilvl w:val="0"/>
          <w:numId w:val="1"/>
        </w:numPr>
      </w:pPr>
      <w:bookmarkStart w:id="8" w:name="_Toc521663858"/>
      <w:r w:rsidRPr="00C165C2">
        <w:t xml:space="preserve">Feasibility of Program – Physical, Learning, Human Resources and </w:t>
      </w:r>
      <w:r>
        <w:t xml:space="preserve">Draft </w:t>
      </w:r>
      <w:r w:rsidRPr="00C165C2">
        <w:t>Operating Budget</w:t>
      </w:r>
      <w:bookmarkEnd w:id="8"/>
    </w:p>
    <w:p w:rsidR="008F6C2F" w:rsidRDefault="008F6C2F" w:rsidP="008F6C2F"/>
    <w:p w:rsidR="008F6C2F" w:rsidRPr="008F6C2F" w:rsidRDefault="008F6C2F" w:rsidP="008F6C2F"/>
    <w:p w:rsidR="00117BF9" w:rsidRPr="008F6C2F" w:rsidRDefault="00C165C2" w:rsidP="008F6C2F">
      <w:pPr>
        <w:rPr>
          <w:rStyle w:val="StrongTealInclusivity"/>
          <w:b w:val="0"/>
          <w:bCs w:val="0"/>
          <w:color w:val="343A40"/>
        </w:rPr>
      </w:pPr>
      <w:r w:rsidRPr="008F6C2F">
        <w:rPr>
          <w:rStyle w:val="StrongTealInclusivity"/>
          <w:b w:val="0"/>
          <w:bCs w:val="0"/>
          <w:color w:val="343A40"/>
        </w:rPr>
        <w:t>See New Program Proposal Operating Budget Worksheet</w:t>
      </w:r>
    </w:p>
    <w:sectPr w:rsidR="00117BF9" w:rsidRPr="008F6C2F" w:rsidSect="004407C4">
      <w:footerReference w:type="default" r:id="rId11"/>
      <w:headerReference w:type="first" r:id="rId12"/>
      <w:footerReference w:type="first" r:id="rId13"/>
      <w:pgSz w:w="12240" w:h="15840"/>
      <w:pgMar w:top="1710" w:right="1080" w:bottom="1620" w:left="1080" w:header="630" w:footer="60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5303" w:rsidRDefault="00035303" w:rsidP="009E5189">
      <w:pPr>
        <w:spacing w:after="0" w:line="240" w:lineRule="auto"/>
      </w:pPr>
      <w:r>
        <w:separator/>
      </w:r>
    </w:p>
  </w:endnote>
  <w:endnote w:type="continuationSeparator" w:id="0">
    <w:p w:rsidR="00035303" w:rsidRDefault="00035303" w:rsidP="009E51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B43C375F-1FE7-40DC-90ED-FE71C85166E9}"/>
    <w:embedBold r:id="rId2" w:fontKey="{69DCAE69-8F14-4E1F-B6BE-1430D1A93766}"/>
    <w:embedItalic r:id="rId3" w:fontKey="{DC3AFBF6-8E79-4A67-86E1-6E3CF4836F1F}"/>
    <w:embedBoldItalic r:id="rId4" w:fontKey="{E055286F-3516-43D3-81EB-3C4C0185E3D1}"/>
  </w:font>
  <w:font w:name="Asap">
    <w:altName w:val="Sitka Small"/>
    <w:panose1 w:val="020F0504030202060203"/>
    <w:charset w:val="00"/>
    <w:family w:val="swiss"/>
    <w:pitch w:val="variable"/>
    <w:sig w:usb0="20000007" w:usb1="00000000" w:usb2="00000000" w:usb3="00000000" w:csb0="00000193" w:csb1="00000000"/>
    <w:embedRegular r:id="rId5" w:fontKey="{CCC77710-A53A-4429-AACE-C1887F881E05}"/>
    <w:embedBold r:id="rId6" w:fontKey="{47D047CC-D791-4DDF-BD33-F0A8C90EB1CA}"/>
    <w:embedItalic r:id="rId7" w:fontKey="{1D483B1C-4EBC-4263-8005-A9585CF582E5}"/>
    <w:embedBoldItalic r:id="rId8" w:fontKey="{8A144F5C-E0C5-4909-9FC8-103E1D31D03A}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  <w:embedRegular r:id="rId9" w:fontKey="{F6A05E39-AFB3-4B58-962F-B62944379501}"/>
    <w:embedItalic r:id="rId10" w:fontKey="{D2E7EF34-D624-4C24-AF39-87AAD2148194}"/>
  </w:font>
  <w:font w:name="Minion Pro">
    <w:altName w:val="Times New Roman"/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1" w:fontKey="{EB493E13-056C-444A-A508-F07672AAF4E8}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  <w:embedRegular r:id="rId12" w:fontKey="{4D5F1F02-B8E9-4E70-8CE0-9C209F742DC6}"/>
    <w:embedBold r:id="rId13" w:fontKey="{7C8F8384-7639-45A7-A3FA-6E202B9F329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7BF9" w:rsidRPr="003E0092" w:rsidRDefault="00117BF9" w:rsidP="00117BF9">
    <w:pPr>
      <w:pStyle w:val="ContactTextBox"/>
      <w:pBdr>
        <w:top w:val="single" w:sz="4" w:space="1" w:color="auto"/>
      </w:pBdr>
      <w:tabs>
        <w:tab w:val="right" w:pos="9792"/>
      </w:tabs>
      <w:ind w:left="0"/>
      <w:jc w:val="both"/>
      <w:rPr>
        <w:rStyle w:val="Emphasis"/>
      </w:rPr>
    </w:pPr>
    <w:r w:rsidRPr="003E0092">
      <w:rPr>
        <w:rStyle w:val="Emphasis"/>
      </w:rPr>
      <w:t>Amended 2018</w:t>
    </w:r>
    <w:r>
      <w:rPr>
        <w:rStyle w:val="Emphasis"/>
      </w:rPr>
      <w:t>, Copyright © 2018</w:t>
    </w:r>
    <w:r w:rsidRPr="003E0092">
      <w:rPr>
        <w:rStyle w:val="Emphasis"/>
      </w:rPr>
      <w:t>, St. Lawrence College, Kingston, Ontario.  All rights reserved.</w:t>
    </w:r>
    <w:r>
      <w:rPr>
        <w:rStyle w:val="Emphasis"/>
      </w:rPr>
      <w:tab/>
    </w:r>
    <w:r w:rsidRPr="003E0092">
      <w:rPr>
        <w:rStyle w:val="Emphasis"/>
        <w:color w:val="7F7F7F" w:themeColor="background1" w:themeShade="7F"/>
        <w:spacing w:val="60"/>
      </w:rPr>
      <w:t>Page</w:t>
    </w:r>
    <w:r w:rsidRPr="003E0092">
      <w:rPr>
        <w:rStyle w:val="Emphasis"/>
      </w:rPr>
      <w:t xml:space="preserve"> | </w:t>
    </w:r>
    <w:r w:rsidRPr="003E0092">
      <w:rPr>
        <w:rStyle w:val="Emphasis"/>
      </w:rPr>
      <w:fldChar w:fldCharType="begin"/>
    </w:r>
    <w:r w:rsidRPr="003E0092">
      <w:rPr>
        <w:rStyle w:val="Emphasis"/>
      </w:rPr>
      <w:instrText xml:space="preserve"> PAGE   \* MERGEFORMAT </w:instrText>
    </w:r>
    <w:r w:rsidRPr="003E0092">
      <w:rPr>
        <w:rStyle w:val="Emphasis"/>
      </w:rPr>
      <w:fldChar w:fldCharType="separate"/>
    </w:r>
    <w:r w:rsidR="008F6C2F" w:rsidRPr="008F6C2F">
      <w:rPr>
        <w:rStyle w:val="Emphasis"/>
        <w:b/>
        <w:bCs/>
        <w:noProof/>
      </w:rPr>
      <w:t>3</w:t>
    </w:r>
    <w:r w:rsidRPr="003E0092">
      <w:rPr>
        <w:rStyle w:val="Emphasis"/>
        <w:b/>
        <w:bCs/>
        <w:noProof/>
      </w:rPr>
      <w:fldChar w:fldCharType="end"/>
    </w:r>
  </w:p>
  <w:p w:rsidR="00117BF9" w:rsidRPr="00117BF9" w:rsidRDefault="00117BF9" w:rsidP="00117BF9">
    <w:pPr>
      <w:pStyle w:val="ContactTextBox"/>
      <w:ind w:left="0" w:right="720"/>
      <w:rPr>
        <w:i/>
        <w:iCs/>
      </w:rPr>
    </w:pPr>
    <w:r w:rsidRPr="003E0092">
      <w:rPr>
        <w:rStyle w:val="Emphasis"/>
      </w:rPr>
      <w:t xml:space="preserve">St. Lawrence College is committed to making our resources usable by all people, whatever their abilities or disabilities. This information will be made available in alternative format upon re </w:t>
    </w:r>
    <w:r w:rsidRPr="00641F5C">
      <w:rPr>
        <w:rStyle w:val="Emphasis"/>
      </w:rPr>
      <w:t>request</w:t>
    </w:r>
    <w:r>
      <w:rPr>
        <w:rStyle w:val="Emphasis"/>
      </w:rPr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2AB0" w:rsidRPr="003E0092" w:rsidRDefault="00E12AB0" w:rsidP="00E12AB0">
    <w:pPr>
      <w:pStyle w:val="ContactTextBox"/>
      <w:pBdr>
        <w:top w:val="single" w:sz="4" w:space="1" w:color="auto"/>
      </w:pBdr>
      <w:tabs>
        <w:tab w:val="right" w:pos="9792"/>
      </w:tabs>
      <w:ind w:left="0"/>
      <w:jc w:val="both"/>
      <w:rPr>
        <w:rStyle w:val="Emphasis"/>
      </w:rPr>
    </w:pPr>
    <w:r w:rsidRPr="003E0092">
      <w:rPr>
        <w:rStyle w:val="Emphasis"/>
      </w:rPr>
      <w:t>Amended 2018</w:t>
    </w:r>
    <w:r>
      <w:rPr>
        <w:rStyle w:val="Emphasis"/>
      </w:rPr>
      <w:t>, Copyright © 2018</w:t>
    </w:r>
    <w:r w:rsidRPr="003E0092">
      <w:rPr>
        <w:rStyle w:val="Emphasis"/>
      </w:rPr>
      <w:t>, St. Lawrence College, Kingston, Ontario.  All rights reserved.</w:t>
    </w:r>
    <w:r>
      <w:rPr>
        <w:rStyle w:val="Emphasis"/>
      </w:rPr>
      <w:tab/>
    </w:r>
    <w:r w:rsidRPr="003E0092">
      <w:rPr>
        <w:rStyle w:val="Emphasis"/>
        <w:color w:val="7F7F7F" w:themeColor="background1" w:themeShade="7F"/>
        <w:spacing w:val="60"/>
      </w:rPr>
      <w:t>Page</w:t>
    </w:r>
    <w:r w:rsidRPr="003E0092">
      <w:rPr>
        <w:rStyle w:val="Emphasis"/>
      </w:rPr>
      <w:t xml:space="preserve"> | </w:t>
    </w:r>
    <w:r w:rsidRPr="003E0092">
      <w:rPr>
        <w:rStyle w:val="Emphasis"/>
      </w:rPr>
      <w:fldChar w:fldCharType="begin"/>
    </w:r>
    <w:r w:rsidRPr="003E0092">
      <w:rPr>
        <w:rStyle w:val="Emphasis"/>
      </w:rPr>
      <w:instrText xml:space="preserve"> PAGE   \* MERGEFORMAT </w:instrText>
    </w:r>
    <w:r w:rsidRPr="003E0092">
      <w:rPr>
        <w:rStyle w:val="Emphasis"/>
      </w:rPr>
      <w:fldChar w:fldCharType="separate"/>
    </w:r>
    <w:r w:rsidR="00117BF9" w:rsidRPr="00117BF9">
      <w:rPr>
        <w:rStyle w:val="Emphasis"/>
        <w:b/>
        <w:bCs/>
        <w:noProof/>
      </w:rPr>
      <w:t>1</w:t>
    </w:r>
    <w:r w:rsidRPr="003E0092">
      <w:rPr>
        <w:rStyle w:val="Emphasis"/>
        <w:b/>
        <w:bCs/>
        <w:noProof/>
      </w:rPr>
      <w:fldChar w:fldCharType="end"/>
    </w:r>
  </w:p>
  <w:p w:rsidR="00E12AB0" w:rsidRDefault="00E12AB0" w:rsidP="00E12AB0">
    <w:pPr>
      <w:pStyle w:val="ContactTextBox"/>
      <w:ind w:left="0" w:right="270"/>
      <w:jc w:val="both"/>
      <w:rPr>
        <w:rStyle w:val="Emphasis"/>
      </w:rPr>
    </w:pPr>
    <w:r w:rsidRPr="003E0092">
      <w:rPr>
        <w:rStyle w:val="Emphasis"/>
      </w:rPr>
      <w:t xml:space="preserve">St. Lawrence College is committed to making our resources usable by all people, whatever their abilities or disabilities. </w:t>
    </w:r>
  </w:p>
  <w:p w:rsidR="00E12AB0" w:rsidRPr="00E12AB0" w:rsidRDefault="00E12AB0" w:rsidP="00E12AB0">
    <w:pPr>
      <w:pStyle w:val="ContactTextBox"/>
      <w:ind w:left="0" w:right="270"/>
      <w:jc w:val="both"/>
      <w:rPr>
        <w:i/>
        <w:iCs/>
      </w:rPr>
    </w:pPr>
    <w:r w:rsidRPr="003E0092">
      <w:rPr>
        <w:rStyle w:val="Emphasis"/>
      </w:rPr>
      <w:t xml:space="preserve">This information will be made available in alternative format upon re </w:t>
    </w:r>
    <w:r w:rsidRPr="00641F5C">
      <w:rPr>
        <w:rStyle w:val="Emphasis"/>
      </w:rPr>
      <w:t>request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5303" w:rsidRDefault="00035303" w:rsidP="009E5189">
      <w:pPr>
        <w:spacing w:after="0" w:line="240" w:lineRule="auto"/>
      </w:pPr>
      <w:r>
        <w:separator/>
      </w:r>
    </w:p>
  </w:footnote>
  <w:footnote w:type="continuationSeparator" w:id="0">
    <w:p w:rsidR="00035303" w:rsidRDefault="00035303" w:rsidP="009E51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6C6D" w:rsidRPr="00641F5C" w:rsidRDefault="008F6C2F" w:rsidP="0073095D">
    <w:pPr>
      <w:pStyle w:val="Header"/>
      <w:tabs>
        <w:tab w:val="clear" w:pos="4680"/>
        <w:tab w:val="clear" w:pos="9360"/>
        <w:tab w:val="left" w:pos="1350"/>
        <w:tab w:val="right" w:pos="9990"/>
      </w:tabs>
      <w:rPr>
        <w:rStyle w:val="Emphasis"/>
      </w:rPr>
    </w:pPr>
    <w:r>
      <w:rPr>
        <w:rStyle w:val="Emphasi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7" type="#_x0000_t75" style="width:57.75pt;height:33.75pt">
          <v:imagedata r:id="rId1" o:title="SLC-Logo@4x"/>
        </v:shape>
      </w:pict>
    </w:r>
    <w:r w:rsidR="0073095D">
      <w:rPr>
        <w:rStyle w:val="Emphasis"/>
      </w:rPr>
      <w:tab/>
    </w:r>
    <w:r w:rsidR="009C3C1C">
      <w:rPr>
        <w:rStyle w:val="Emphasis"/>
        <w:noProof/>
      </w:rPr>
      <w:drawing>
        <wp:inline distT="0" distB="0" distL="0" distR="0" wp14:anchorId="72607404" wp14:editId="794FB316">
          <wp:extent cx="2000885" cy="434340"/>
          <wp:effectExtent l="0" t="0" r="0" b="3810"/>
          <wp:docPr id="19" name="Picture 19" descr="STCL-Logo@4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STCL-Logo@4x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0885" cy="434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73095D">
      <w:rPr>
        <w:rStyle w:val="Emphasis"/>
      </w:rPr>
      <w:tab/>
    </w:r>
    <w:r w:rsidR="000B23E0">
      <w:rPr>
        <w:rStyle w:val="Emphasis"/>
      </w:rPr>
      <w:t>Business Plan Template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2AB0" w:rsidRPr="00E12AB0" w:rsidRDefault="00E12AB0" w:rsidP="00E12AB0">
    <w:pPr>
      <w:pStyle w:val="Header"/>
      <w:tabs>
        <w:tab w:val="clear" w:pos="4680"/>
        <w:tab w:val="clear" w:pos="9360"/>
        <w:tab w:val="left" w:pos="1350"/>
        <w:tab w:val="right" w:pos="9990"/>
      </w:tabs>
      <w:rPr>
        <w:i/>
        <w:iCs/>
      </w:rPr>
    </w:pPr>
    <w:r>
      <w:rPr>
        <w:rStyle w:val="Emphasis"/>
        <w:noProof/>
      </w:rPr>
      <w:drawing>
        <wp:inline distT="0" distB="0" distL="0" distR="0">
          <wp:extent cx="733425" cy="425450"/>
          <wp:effectExtent l="0" t="0" r="9525" b="0"/>
          <wp:docPr id="128" name="Picture 128" descr="SLC-Logo@4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51" descr="SLC-Logo@4x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3425" cy="425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Style w:val="Emphasis"/>
      </w:rPr>
      <w:tab/>
    </w:r>
    <w:r>
      <w:rPr>
        <w:rStyle w:val="Emphasis"/>
        <w:noProof/>
      </w:rPr>
      <w:drawing>
        <wp:inline distT="0" distB="0" distL="0" distR="0" wp14:anchorId="56A16EAF" wp14:editId="0A2012A2">
          <wp:extent cx="2000885" cy="434340"/>
          <wp:effectExtent l="0" t="0" r="0" b="3810"/>
          <wp:docPr id="129" name="Picture 129" descr="STCL-Logo@4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STCL-Logo@4x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0885" cy="434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Style w:val="Emphasis"/>
      </w:rPr>
      <w:tab/>
      <w:t>[TITLE OF DOCUMENT]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154FF"/>
    <w:multiLevelType w:val="hybridMultilevel"/>
    <w:tmpl w:val="97C87A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61A496E">
      <w:numFmt w:val="bullet"/>
      <w:lvlText w:val=""/>
      <w:lvlJc w:val="left"/>
      <w:pPr>
        <w:ind w:left="2160" w:hanging="360"/>
      </w:pPr>
      <w:rPr>
        <w:rFonts w:ascii="Wingdings" w:eastAsia="Times New Roman" w:hAnsi="Wingdings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493A52"/>
    <w:multiLevelType w:val="hybridMultilevel"/>
    <w:tmpl w:val="5C72F3B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47C1C86"/>
    <w:multiLevelType w:val="hybridMultilevel"/>
    <w:tmpl w:val="E884CA1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5AE2DF3"/>
    <w:multiLevelType w:val="hybridMultilevel"/>
    <w:tmpl w:val="CBB8F6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DCB0B03"/>
    <w:multiLevelType w:val="hybridMultilevel"/>
    <w:tmpl w:val="3E0CDE8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E01396"/>
    <w:multiLevelType w:val="hybridMultilevel"/>
    <w:tmpl w:val="096E44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18B387A"/>
    <w:multiLevelType w:val="hybridMultilevel"/>
    <w:tmpl w:val="B46C4A5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6004019"/>
    <w:multiLevelType w:val="hybridMultilevel"/>
    <w:tmpl w:val="8586C6A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4D5274"/>
    <w:multiLevelType w:val="hybridMultilevel"/>
    <w:tmpl w:val="C368F2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A77967"/>
    <w:multiLevelType w:val="hybridMultilevel"/>
    <w:tmpl w:val="B3E01CFA"/>
    <w:lvl w:ilvl="0" w:tplc="0EBA56F0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7DCC9228">
      <w:numFmt w:val="bullet"/>
      <w:lvlText w:val="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C97A3A"/>
    <w:multiLevelType w:val="hybridMultilevel"/>
    <w:tmpl w:val="E21E407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9"/>
  </w:num>
  <w:num w:numId="3">
    <w:abstractNumId w:val="8"/>
  </w:num>
  <w:num w:numId="4">
    <w:abstractNumId w:val="7"/>
  </w:num>
  <w:num w:numId="5">
    <w:abstractNumId w:val="0"/>
  </w:num>
  <w:num w:numId="6">
    <w:abstractNumId w:val="5"/>
  </w:num>
  <w:num w:numId="7">
    <w:abstractNumId w:val="3"/>
  </w:num>
  <w:num w:numId="8">
    <w:abstractNumId w:val="1"/>
  </w:num>
  <w:num w:numId="9">
    <w:abstractNumId w:val="2"/>
  </w:num>
  <w:num w:numId="10">
    <w:abstractNumId w:val="6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hideSpellingErrors/>
  <w:hideGrammaticalErrors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3C1C"/>
    <w:rsid w:val="00030E3F"/>
    <w:rsid w:val="00035303"/>
    <w:rsid w:val="00083BC5"/>
    <w:rsid w:val="00085CC8"/>
    <w:rsid w:val="000B23E0"/>
    <w:rsid w:val="000E1E55"/>
    <w:rsid w:val="00106E63"/>
    <w:rsid w:val="00117BF9"/>
    <w:rsid w:val="00121357"/>
    <w:rsid w:val="001349BF"/>
    <w:rsid w:val="00164B51"/>
    <w:rsid w:val="00184303"/>
    <w:rsid w:val="00196A4E"/>
    <w:rsid w:val="001A0A60"/>
    <w:rsid w:val="001C0A6F"/>
    <w:rsid w:val="001F025A"/>
    <w:rsid w:val="0020544F"/>
    <w:rsid w:val="00214B01"/>
    <w:rsid w:val="00220115"/>
    <w:rsid w:val="00243C9F"/>
    <w:rsid w:val="003012CA"/>
    <w:rsid w:val="003225B5"/>
    <w:rsid w:val="00326922"/>
    <w:rsid w:val="0033192E"/>
    <w:rsid w:val="00366BC7"/>
    <w:rsid w:val="003953A4"/>
    <w:rsid w:val="003B0037"/>
    <w:rsid w:val="003E0092"/>
    <w:rsid w:val="003F6DC0"/>
    <w:rsid w:val="00414FA3"/>
    <w:rsid w:val="004407C4"/>
    <w:rsid w:val="00454BBF"/>
    <w:rsid w:val="00495E24"/>
    <w:rsid w:val="004B2440"/>
    <w:rsid w:val="004B4753"/>
    <w:rsid w:val="004D79FA"/>
    <w:rsid w:val="004F5436"/>
    <w:rsid w:val="00552079"/>
    <w:rsid w:val="005C29F2"/>
    <w:rsid w:val="005F1A6A"/>
    <w:rsid w:val="00601493"/>
    <w:rsid w:val="0061296A"/>
    <w:rsid w:val="00641F5C"/>
    <w:rsid w:val="00644BC9"/>
    <w:rsid w:val="00646DA6"/>
    <w:rsid w:val="00646E98"/>
    <w:rsid w:val="00651FA0"/>
    <w:rsid w:val="00671095"/>
    <w:rsid w:val="00680B38"/>
    <w:rsid w:val="00686D49"/>
    <w:rsid w:val="006E2F0F"/>
    <w:rsid w:val="00722969"/>
    <w:rsid w:val="0073095D"/>
    <w:rsid w:val="00745AEF"/>
    <w:rsid w:val="0076237C"/>
    <w:rsid w:val="00771DA2"/>
    <w:rsid w:val="00776C6D"/>
    <w:rsid w:val="00783FC3"/>
    <w:rsid w:val="007C7A1E"/>
    <w:rsid w:val="007D76AB"/>
    <w:rsid w:val="00801222"/>
    <w:rsid w:val="0080217D"/>
    <w:rsid w:val="008140BA"/>
    <w:rsid w:val="00816CE5"/>
    <w:rsid w:val="0082061C"/>
    <w:rsid w:val="0083203E"/>
    <w:rsid w:val="00841145"/>
    <w:rsid w:val="008460A0"/>
    <w:rsid w:val="00884C2C"/>
    <w:rsid w:val="008F6C2F"/>
    <w:rsid w:val="0090608D"/>
    <w:rsid w:val="009137CB"/>
    <w:rsid w:val="009B71C5"/>
    <w:rsid w:val="009C3C1C"/>
    <w:rsid w:val="009D4273"/>
    <w:rsid w:val="009E5189"/>
    <w:rsid w:val="00A3014B"/>
    <w:rsid w:val="00A359B3"/>
    <w:rsid w:val="00A521B1"/>
    <w:rsid w:val="00A6024A"/>
    <w:rsid w:val="00A836FC"/>
    <w:rsid w:val="00AA222B"/>
    <w:rsid w:val="00AC207D"/>
    <w:rsid w:val="00AC4F45"/>
    <w:rsid w:val="00AE5CE9"/>
    <w:rsid w:val="00B10114"/>
    <w:rsid w:val="00B54986"/>
    <w:rsid w:val="00B64DF6"/>
    <w:rsid w:val="00BA208B"/>
    <w:rsid w:val="00C165C2"/>
    <w:rsid w:val="00C232DA"/>
    <w:rsid w:val="00C33281"/>
    <w:rsid w:val="00C6070A"/>
    <w:rsid w:val="00C927D2"/>
    <w:rsid w:val="00C950D2"/>
    <w:rsid w:val="00CA49BA"/>
    <w:rsid w:val="00CA6BF0"/>
    <w:rsid w:val="00CD0A72"/>
    <w:rsid w:val="00CD48E6"/>
    <w:rsid w:val="00CE1056"/>
    <w:rsid w:val="00CF03B3"/>
    <w:rsid w:val="00D02E39"/>
    <w:rsid w:val="00D14BBA"/>
    <w:rsid w:val="00D20021"/>
    <w:rsid w:val="00D228E2"/>
    <w:rsid w:val="00D5447F"/>
    <w:rsid w:val="00D60579"/>
    <w:rsid w:val="00D71AD1"/>
    <w:rsid w:val="00D73606"/>
    <w:rsid w:val="00D874F4"/>
    <w:rsid w:val="00DD21C4"/>
    <w:rsid w:val="00E12AB0"/>
    <w:rsid w:val="00E21333"/>
    <w:rsid w:val="00E32522"/>
    <w:rsid w:val="00E45BB3"/>
    <w:rsid w:val="00E53EE0"/>
    <w:rsid w:val="00E56772"/>
    <w:rsid w:val="00E668E8"/>
    <w:rsid w:val="00E90CD7"/>
    <w:rsid w:val="00E93461"/>
    <w:rsid w:val="00EB2F61"/>
    <w:rsid w:val="00EC131E"/>
    <w:rsid w:val="00F136CC"/>
    <w:rsid w:val="00F342BE"/>
    <w:rsid w:val="00F470D3"/>
    <w:rsid w:val="00F81E57"/>
    <w:rsid w:val="00F87743"/>
    <w:rsid w:val="00FD1332"/>
    <w:rsid w:val="00FD6CBF"/>
    <w:rsid w:val="00FF29E6"/>
    <w:rsid w:val="00FF2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830583"/>
  <w15:chartTrackingRefBased/>
  <w15:docId w15:val="{DFEA86EA-57CC-4788-A011-847B46985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3" w:unhideWhenUsed="1" w:qFormat="1"/>
    <w:lsdException w:name="heading 4" w:semiHidden="1" w:uiPriority="9" w:unhideWhenUsed="1"/>
    <w:lsdException w:name="heading 5" w:semiHidden="1" w:uiPriority="9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6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uiPriority="31" w:qFormat="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061C"/>
    <w:pPr>
      <w:spacing w:line="240" w:lineRule="exact"/>
    </w:pPr>
    <w:rPr>
      <w:rFonts w:ascii="Asap" w:hAnsi="Asap"/>
      <w:color w:val="343A40"/>
      <w:sz w:val="20"/>
    </w:rPr>
  </w:style>
  <w:style w:type="paragraph" w:styleId="Heading1">
    <w:name w:val="heading 1"/>
    <w:basedOn w:val="Normal"/>
    <w:next w:val="Normal"/>
    <w:link w:val="Heading1Char"/>
    <w:uiPriority w:val="3"/>
    <w:qFormat/>
    <w:rsid w:val="008460A0"/>
    <w:pPr>
      <w:keepNext/>
      <w:keepLines/>
      <w:spacing w:before="240" w:line="500" w:lineRule="exact"/>
      <w:outlineLvl w:val="0"/>
    </w:pPr>
    <w:rPr>
      <w:rFonts w:eastAsiaTheme="majorEastAsia" w:cstheme="majorBidi"/>
      <w:color w:val="5F656C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3"/>
    <w:qFormat/>
    <w:rsid w:val="008460A0"/>
    <w:pPr>
      <w:keepNext/>
      <w:keepLines/>
      <w:spacing w:before="240" w:line="360" w:lineRule="exact"/>
      <w:outlineLvl w:val="1"/>
    </w:pPr>
    <w:rPr>
      <w:rFonts w:eastAsiaTheme="majorEastAsia" w:cstheme="majorBidi"/>
      <w:color w:val="5F656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3"/>
    <w:qFormat/>
    <w:rsid w:val="00083BC5"/>
    <w:pPr>
      <w:keepNext/>
      <w:keepLines/>
      <w:spacing w:before="240"/>
      <w:outlineLvl w:val="2"/>
    </w:pPr>
    <w:rPr>
      <w:rFonts w:eastAsiaTheme="majorEastAsia" w:cstheme="majorBidi"/>
      <w:b/>
      <w:color w:val="5F656C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4B475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3"/>
    <w:rsid w:val="008460A0"/>
    <w:rPr>
      <w:rFonts w:ascii="Asap" w:eastAsiaTheme="majorEastAsia" w:hAnsi="Asap" w:cstheme="majorBidi"/>
      <w:color w:val="5F656C"/>
      <w:sz w:val="36"/>
      <w:szCs w:val="32"/>
    </w:rPr>
  </w:style>
  <w:style w:type="paragraph" w:customStyle="1" w:styleId="BasicParagraph">
    <w:name w:val="[Basic Paragraph]"/>
    <w:basedOn w:val="Normal"/>
    <w:uiPriority w:val="99"/>
    <w:rsid w:val="00E32522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Cs w:val="24"/>
    </w:rPr>
  </w:style>
  <w:style w:type="paragraph" w:styleId="Title">
    <w:name w:val="Title"/>
    <w:basedOn w:val="Normal"/>
    <w:next w:val="Normal"/>
    <w:link w:val="TitleChar"/>
    <w:uiPriority w:val="1"/>
    <w:qFormat/>
    <w:rsid w:val="000E1E55"/>
    <w:pPr>
      <w:spacing w:after="0" w:line="720" w:lineRule="exact"/>
      <w:contextualSpacing/>
    </w:pPr>
    <w:rPr>
      <w:rFonts w:eastAsiaTheme="majorEastAsia" w:cstheme="majorBidi"/>
      <w:spacing w:val="-10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0E1E55"/>
    <w:rPr>
      <w:rFonts w:ascii="Asap" w:eastAsiaTheme="majorEastAsia" w:hAnsi="Asap" w:cstheme="majorBidi"/>
      <w:color w:val="343A40"/>
      <w:spacing w:val="-10"/>
      <w:kern w:val="28"/>
      <w:sz w:val="60"/>
      <w:szCs w:val="56"/>
    </w:rPr>
  </w:style>
  <w:style w:type="paragraph" w:styleId="Subtitle">
    <w:name w:val="Subtitle"/>
    <w:basedOn w:val="Normal"/>
    <w:next w:val="Normal"/>
    <w:link w:val="SubtitleChar"/>
    <w:uiPriority w:val="2"/>
    <w:qFormat/>
    <w:rsid w:val="000E1E55"/>
    <w:pPr>
      <w:numPr>
        <w:ilvl w:val="1"/>
      </w:numPr>
      <w:spacing w:before="240" w:line="360" w:lineRule="exact"/>
    </w:pPr>
    <w:rPr>
      <w:rFonts w:eastAsiaTheme="minorEastAsia"/>
      <w:spacing w:val="15"/>
      <w:sz w:val="30"/>
    </w:rPr>
  </w:style>
  <w:style w:type="character" w:customStyle="1" w:styleId="SubtitleChar">
    <w:name w:val="Subtitle Char"/>
    <w:basedOn w:val="DefaultParagraphFont"/>
    <w:link w:val="Subtitle"/>
    <w:uiPriority w:val="2"/>
    <w:rsid w:val="000E1E55"/>
    <w:rPr>
      <w:rFonts w:ascii="Asap" w:eastAsiaTheme="minorEastAsia" w:hAnsi="Asap"/>
      <w:color w:val="343A40"/>
      <w:spacing w:val="15"/>
      <w:sz w:val="30"/>
    </w:rPr>
  </w:style>
  <w:style w:type="character" w:customStyle="1" w:styleId="Heading2Char">
    <w:name w:val="Heading 2 Char"/>
    <w:basedOn w:val="DefaultParagraphFont"/>
    <w:link w:val="Heading2"/>
    <w:uiPriority w:val="3"/>
    <w:rsid w:val="008460A0"/>
    <w:rPr>
      <w:rFonts w:ascii="Asap" w:eastAsiaTheme="majorEastAsia" w:hAnsi="Asap" w:cstheme="majorBidi"/>
      <w:color w:val="5F656C"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3"/>
    <w:rsid w:val="00083BC5"/>
    <w:rPr>
      <w:rFonts w:ascii="Asap" w:eastAsiaTheme="majorEastAsia" w:hAnsi="Asap" w:cstheme="majorBidi"/>
      <w:b/>
      <w:color w:val="5F656C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7CB"/>
    <w:rPr>
      <w:rFonts w:asciiTheme="majorHAnsi" w:eastAsiaTheme="majorEastAsia" w:hAnsiTheme="majorHAnsi" w:cstheme="majorBidi"/>
      <w:i/>
      <w:iCs/>
      <w:color w:val="2E74B5" w:themeColor="accent1" w:themeShade="BF"/>
      <w:sz w:val="20"/>
    </w:rPr>
  </w:style>
  <w:style w:type="character" w:styleId="Emphasis">
    <w:name w:val="Emphasis"/>
    <w:basedOn w:val="DefaultParagraphFont"/>
    <w:uiPriority w:val="4"/>
    <w:qFormat/>
    <w:rsid w:val="004B4753"/>
    <w:rPr>
      <w:i/>
      <w:iCs/>
    </w:rPr>
  </w:style>
  <w:style w:type="character" w:styleId="IntenseEmphasis">
    <w:name w:val="Intense Emphasis"/>
    <w:basedOn w:val="DefaultParagraphFont"/>
    <w:uiPriority w:val="21"/>
    <w:semiHidden/>
    <w:rsid w:val="00601493"/>
    <w:rPr>
      <w:b/>
      <w:i/>
      <w:iCs/>
      <w:color w:val="auto"/>
    </w:rPr>
  </w:style>
  <w:style w:type="character" w:styleId="Strong">
    <w:name w:val="Strong"/>
    <w:basedOn w:val="DefaultParagraphFont"/>
    <w:uiPriority w:val="4"/>
    <w:qFormat/>
    <w:rsid w:val="00601493"/>
    <w:rPr>
      <w:b/>
      <w:bCs/>
      <w:color w:val="auto"/>
    </w:rPr>
  </w:style>
  <w:style w:type="character" w:styleId="SubtleReference">
    <w:name w:val="Subtle Reference"/>
    <w:basedOn w:val="DefaultParagraphFont"/>
    <w:uiPriority w:val="31"/>
    <w:semiHidden/>
    <w:qFormat/>
    <w:rsid w:val="001349BF"/>
    <w:rPr>
      <w:caps w:val="0"/>
      <w:smallCaps w:val="0"/>
      <w:color w:val="5F656C"/>
      <w:sz w:val="16"/>
    </w:rPr>
  </w:style>
  <w:style w:type="character" w:customStyle="1" w:styleId="StrongGreenHybridOnline">
    <w:name w:val="Strong Green (Hybrid &amp; Online)"/>
    <w:basedOn w:val="Strong"/>
    <w:uiPriority w:val="5"/>
    <w:qFormat/>
    <w:rsid w:val="0033192E"/>
    <w:rPr>
      <w:b/>
      <w:bCs/>
      <w:color w:val="7CAF42"/>
    </w:rPr>
  </w:style>
  <w:style w:type="character" w:customStyle="1" w:styleId="StrongYellowMultimedia">
    <w:name w:val="Strong Yellow (Multimedia_)"/>
    <w:basedOn w:val="Strong"/>
    <w:uiPriority w:val="5"/>
    <w:qFormat/>
    <w:rsid w:val="00601493"/>
    <w:rPr>
      <w:b/>
      <w:bCs/>
      <w:color w:val="E4AE23"/>
    </w:rPr>
  </w:style>
  <w:style w:type="character" w:customStyle="1" w:styleId="StrongRedeLearning">
    <w:name w:val="Strong Red (eLearning)"/>
    <w:basedOn w:val="Strong"/>
    <w:uiPriority w:val="5"/>
    <w:qFormat/>
    <w:rsid w:val="00601493"/>
    <w:rPr>
      <w:b/>
      <w:bCs/>
      <w:color w:val="DC3D30"/>
    </w:rPr>
  </w:style>
  <w:style w:type="character" w:customStyle="1" w:styleId="StrongTealInclusivity">
    <w:name w:val="Strong Teal (Inclusivity)"/>
    <w:basedOn w:val="Strong"/>
    <w:uiPriority w:val="5"/>
    <w:qFormat/>
    <w:rsid w:val="00601493"/>
    <w:rPr>
      <w:b/>
      <w:bCs/>
      <w:color w:val="1499AC"/>
    </w:rPr>
  </w:style>
  <w:style w:type="character" w:customStyle="1" w:styleId="StrongBlueCurriculum">
    <w:name w:val="Strong Blue (Curriculum)"/>
    <w:basedOn w:val="Strong"/>
    <w:uiPriority w:val="5"/>
    <w:qFormat/>
    <w:rsid w:val="00601493"/>
    <w:rPr>
      <w:b/>
      <w:bCs/>
      <w:color w:val="6879BB"/>
    </w:rPr>
  </w:style>
  <w:style w:type="character" w:customStyle="1" w:styleId="StrongPurpleFacultyPD">
    <w:name w:val="Strong Purple (Faculty PD)"/>
    <w:basedOn w:val="Strong"/>
    <w:uiPriority w:val="5"/>
    <w:qFormat/>
    <w:rsid w:val="00601493"/>
    <w:rPr>
      <w:b/>
      <w:bCs/>
      <w:color w:val="5D3E98"/>
    </w:rPr>
  </w:style>
  <w:style w:type="paragraph" w:customStyle="1" w:styleId="Reference">
    <w:name w:val="Reference"/>
    <w:basedOn w:val="Normal"/>
    <w:uiPriority w:val="6"/>
    <w:qFormat/>
    <w:rsid w:val="008140BA"/>
    <w:pPr>
      <w:contextualSpacing/>
    </w:pPr>
    <w:rPr>
      <w:color w:val="5F656C"/>
      <w:sz w:val="16"/>
    </w:rPr>
  </w:style>
  <w:style w:type="paragraph" w:styleId="Quote">
    <w:name w:val="Quote"/>
    <w:basedOn w:val="Normal"/>
    <w:next w:val="Normal"/>
    <w:link w:val="QuoteChar"/>
    <w:uiPriority w:val="6"/>
    <w:qFormat/>
    <w:rsid w:val="008460A0"/>
    <w:pPr>
      <w:spacing w:before="240" w:after="80"/>
      <w:ind w:left="1080" w:right="1080"/>
      <w:jc w:val="center"/>
    </w:pPr>
    <w:rPr>
      <w:iCs/>
    </w:rPr>
  </w:style>
  <w:style w:type="character" w:customStyle="1" w:styleId="QuoteChar">
    <w:name w:val="Quote Char"/>
    <w:basedOn w:val="DefaultParagraphFont"/>
    <w:link w:val="Quote"/>
    <w:uiPriority w:val="6"/>
    <w:rsid w:val="008460A0"/>
    <w:rPr>
      <w:rFonts w:ascii="Asap" w:hAnsi="Asap"/>
      <w:iCs/>
      <w:color w:val="343A40"/>
      <w:sz w:val="20"/>
    </w:rPr>
  </w:style>
  <w:style w:type="paragraph" w:customStyle="1" w:styleId="QuoteSource">
    <w:name w:val="Quote Source"/>
    <w:basedOn w:val="Quote"/>
    <w:uiPriority w:val="6"/>
    <w:qFormat/>
    <w:rsid w:val="008460A0"/>
    <w:pPr>
      <w:spacing w:before="0" w:after="160"/>
      <w:ind w:left="1440" w:right="720"/>
      <w:jc w:val="right"/>
    </w:pPr>
    <w:rPr>
      <w:color w:val="5F656C"/>
      <w:sz w:val="16"/>
    </w:rPr>
  </w:style>
  <w:style w:type="paragraph" w:styleId="Header">
    <w:name w:val="header"/>
    <w:basedOn w:val="Normal"/>
    <w:link w:val="HeaderChar"/>
    <w:uiPriority w:val="99"/>
    <w:unhideWhenUsed/>
    <w:rsid w:val="009E51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5189"/>
    <w:rPr>
      <w:rFonts w:ascii="Asap" w:hAnsi="Asap"/>
      <w:sz w:val="20"/>
    </w:rPr>
  </w:style>
  <w:style w:type="paragraph" w:styleId="Footer">
    <w:name w:val="footer"/>
    <w:basedOn w:val="Normal"/>
    <w:link w:val="FooterChar"/>
    <w:uiPriority w:val="99"/>
    <w:unhideWhenUsed/>
    <w:rsid w:val="009E51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5189"/>
    <w:rPr>
      <w:rFonts w:ascii="Asap" w:hAnsi="Asap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6D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6DA6"/>
    <w:rPr>
      <w:rFonts w:ascii="Segoe UI" w:hAnsi="Segoe UI" w:cs="Segoe UI"/>
      <w:sz w:val="18"/>
      <w:szCs w:val="18"/>
    </w:rPr>
  </w:style>
  <w:style w:type="paragraph" w:customStyle="1" w:styleId="ContactTextBox">
    <w:name w:val="Contact/Text Box"/>
    <w:basedOn w:val="Reference"/>
    <w:uiPriority w:val="7"/>
    <w:qFormat/>
    <w:rsid w:val="0090608D"/>
    <w:pPr>
      <w:spacing w:after="0"/>
      <w:ind w:left="288" w:right="288"/>
      <w:contextualSpacing w:val="0"/>
    </w:pPr>
  </w:style>
  <w:style w:type="table" w:styleId="TableGrid">
    <w:name w:val="Table Grid"/>
    <w:basedOn w:val="TableNormal"/>
    <w:uiPriority w:val="39"/>
    <w:rsid w:val="00E213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Body">
    <w:name w:val="Table Body"/>
    <w:basedOn w:val="Normal"/>
    <w:uiPriority w:val="8"/>
    <w:qFormat/>
    <w:rsid w:val="00D14BBA"/>
    <w:pPr>
      <w:spacing w:after="0"/>
    </w:pPr>
  </w:style>
  <w:style w:type="paragraph" w:customStyle="1" w:styleId="TableHead">
    <w:name w:val="Table Head"/>
    <w:basedOn w:val="TableBody"/>
    <w:uiPriority w:val="8"/>
    <w:qFormat/>
    <w:rsid w:val="00D14BBA"/>
    <w:rPr>
      <w:b/>
    </w:rPr>
  </w:style>
  <w:style w:type="paragraph" w:customStyle="1" w:styleId="NormalPost-Element">
    <w:name w:val="Normal (Post-Element)"/>
    <w:basedOn w:val="Normal"/>
    <w:qFormat/>
    <w:rsid w:val="00214B01"/>
    <w:pPr>
      <w:spacing w:before="160"/>
    </w:pPr>
  </w:style>
  <w:style w:type="paragraph" w:styleId="ListParagraph">
    <w:name w:val="List Paragraph"/>
    <w:basedOn w:val="Normal"/>
    <w:uiPriority w:val="34"/>
    <w:qFormat/>
    <w:rsid w:val="00783FC3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3E0092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3E0092"/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E12AB0"/>
    <w:pPr>
      <w:spacing w:after="0" w:line="259" w:lineRule="auto"/>
      <w:outlineLvl w:val="9"/>
    </w:pPr>
    <w:rPr>
      <w:rFonts w:asciiTheme="majorHAnsi" w:hAnsiTheme="majorHAnsi"/>
      <w:color w:val="2E74B5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E12AB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12AB0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E12AB0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E12AB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16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3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4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05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98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2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8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9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94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80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89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4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eepersad\AppData\Local\Microsoft\Windows\INetCache\Content.Outlook\GSDWU29C\SCTL-LetterheadV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[add short description]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EE53C94-BDCD-4EF9-8DE6-E02B0C54C1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SCTL-LetterheadV3.dotx</Template>
  <TotalTime>14</TotalTime>
  <Pages>5</Pages>
  <Words>558</Words>
  <Characters>3185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(Title of Document)</vt:lpstr>
    </vt:vector>
  </TitlesOfParts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(Title of Document)</dc:title>
  <dc:subject>2018</dc:subject>
  <dc:creator>School of Contemporary Teaching &amp; Learning</dc:creator>
  <cp:keywords/>
  <dc:description/>
  <cp:lastModifiedBy>Rebecca Murphy</cp:lastModifiedBy>
  <cp:revision>6</cp:revision>
  <cp:lastPrinted>2018-06-25T12:16:00Z</cp:lastPrinted>
  <dcterms:created xsi:type="dcterms:W3CDTF">2018-08-09T17:25:00Z</dcterms:created>
  <dcterms:modified xsi:type="dcterms:W3CDTF">2018-08-13T18:34:00Z</dcterms:modified>
  <cp:category>St. Lawrence College</cp:category>
</cp:coreProperties>
</file>