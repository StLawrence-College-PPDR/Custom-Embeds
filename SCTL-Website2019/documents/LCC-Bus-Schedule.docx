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1686" w:rsidRDefault="00FA1686" w:rsidP="00FA1686">
      <w:pPr>
        <w:pStyle w:val="Title"/>
      </w:pPr>
      <w:r>
        <w:t>Bus Schedule</w:t>
      </w:r>
    </w:p>
    <w:p w:rsidR="00D146DB" w:rsidRPr="001C7CAA" w:rsidRDefault="00D146DB" w:rsidP="00155891">
      <w:pPr>
        <w:pStyle w:val="Heading1"/>
        <w:jc w:val="right"/>
        <w:rPr>
          <w:b/>
        </w:rPr>
      </w:pPr>
      <w:r w:rsidRPr="001C7CAA">
        <w:rPr>
          <w:b/>
        </w:rPr>
        <w:t>May 29</w:t>
      </w:r>
      <w:r w:rsidRPr="001C7CAA">
        <w:rPr>
          <w:b/>
          <w:vertAlign w:val="superscript"/>
        </w:rPr>
        <w:t>th</w:t>
      </w:r>
      <w:r w:rsidRPr="001C7CAA">
        <w:rPr>
          <w:b/>
        </w:rPr>
        <w:t xml:space="preserve"> </w:t>
      </w:r>
    </w:p>
    <w:tbl>
      <w:tblPr>
        <w:tblStyle w:val="TableGrid"/>
        <w:tblW w:w="9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739"/>
        <w:gridCol w:w="2409"/>
        <w:gridCol w:w="2409"/>
        <w:gridCol w:w="3011"/>
      </w:tblGrid>
      <w:tr w:rsidR="003E1ECE" w:rsidRPr="00164B51" w:rsidTr="00B86C74">
        <w:trPr>
          <w:trHeight w:val="165"/>
        </w:trPr>
        <w:tc>
          <w:tcPr>
            <w:tcW w:w="1739" w:type="dxa"/>
          </w:tcPr>
          <w:p w:rsidR="003E1ECE" w:rsidRDefault="003E1ECE" w:rsidP="003E1ECE">
            <w:pPr>
              <w:tabs>
                <w:tab w:val="left" w:pos="1305"/>
              </w:tabs>
            </w:pPr>
            <w:r>
              <w:tab/>
            </w:r>
          </w:p>
        </w:tc>
        <w:tc>
          <w:tcPr>
            <w:tcW w:w="2409" w:type="dxa"/>
            <w:shd w:val="clear" w:color="auto" w:fill="7CAF42"/>
          </w:tcPr>
          <w:p w:rsidR="003E1ECE" w:rsidRPr="00164B51" w:rsidRDefault="003E1ECE" w:rsidP="00B86C74">
            <w:pPr>
              <w:pStyle w:val="TableHead"/>
            </w:pPr>
            <w:r w:rsidRPr="00155891">
              <w:rPr>
                <w:color w:val="FFFFFF" w:themeColor="background1"/>
              </w:rPr>
              <w:t xml:space="preserve">Cornwall </w:t>
            </w:r>
          </w:p>
        </w:tc>
        <w:tc>
          <w:tcPr>
            <w:tcW w:w="2409" w:type="dxa"/>
            <w:shd w:val="clear" w:color="auto" w:fill="5F656C"/>
          </w:tcPr>
          <w:p w:rsidR="003E1ECE" w:rsidRPr="00164B51" w:rsidRDefault="003E1ECE" w:rsidP="00B86C74">
            <w:pPr>
              <w:pStyle w:val="TableHead"/>
              <w:rPr>
                <w:color w:val="F2F3F5"/>
              </w:rPr>
            </w:pPr>
            <w:r>
              <w:rPr>
                <w:color w:val="F2F3F5"/>
              </w:rPr>
              <w:t xml:space="preserve">Brockville </w:t>
            </w:r>
          </w:p>
        </w:tc>
        <w:tc>
          <w:tcPr>
            <w:tcW w:w="3011" w:type="dxa"/>
            <w:shd w:val="clear" w:color="auto" w:fill="1499AC"/>
          </w:tcPr>
          <w:p w:rsidR="003E1ECE" w:rsidRPr="00164B51" w:rsidRDefault="003E1ECE" w:rsidP="00B86C74">
            <w:pPr>
              <w:pStyle w:val="TableHead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Kingston</w:t>
            </w:r>
          </w:p>
        </w:tc>
      </w:tr>
    </w:tbl>
    <w:p w:rsidR="003E1ECE" w:rsidRPr="003E1ECE" w:rsidRDefault="003E1ECE" w:rsidP="003E1ECE"/>
    <w:p w:rsidR="00EA00E4" w:rsidRPr="003E1ECE" w:rsidRDefault="006C3F5B" w:rsidP="001C7CAA">
      <w:pPr>
        <w:pStyle w:val="Heading3"/>
        <w:jc w:val="right"/>
        <w:rPr>
          <w:rStyle w:val="Emphasis"/>
        </w:rPr>
      </w:pPr>
      <w:r>
        <w:rPr>
          <w:rStyle w:val="Emphasis"/>
        </w:rPr>
        <w:t>Getting to Kingston in the AM</w:t>
      </w:r>
    </w:p>
    <w:tbl>
      <w:tblPr>
        <w:tblStyle w:val="TableGrid"/>
        <w:tblW w:w="9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739"/>
        <w:gridCol w:w="2409"/>
        <w:gridCol w:w="2409"/>
        <w:gridCol w:w="3011"/>
      </w:tblGrid>
      <w:tr w:rsidR="00C950D2" w:rsidTr="00155891">
        <w:trPr>
          <w:trHeight w:val="25"/>
        </w:trPr>
        <w:tc>
          <w:tcPr>
            <w:tcW w:w="1739" w:type="dxa"/>
            <w:shd w:val="clear" w:color="auto" w:fill="F2F3F5"/>
          </w:tcPr>
          <w:p w:rsidR="00C950D2" w:rsidRPr="00164B51" w:rsidRDefault="00EA00E4" w:rsidP="009959E0">
            <w:pPr>
              <w:pStyle w:val="TableHead"/>
            </w:pPr>
            <w:r>
              <w:t>Departures</w:t>
            </w:r>
          </w:p>
        </w:tc>
        <w:tc>
          <w:tcPr>
            <w:tcW w:w="2409" w:type="dxa"/>
            <w:shd w:val="clear" w:color="auto" w:fill="F2F3F5"/>
          </w:tcPr>
          <w:p w:rsidR="00C950D2" w:rsidRPr="00164B51" w:rsidRDefault="00EA00E4" w:rsidP="00EA00E4">
            <w:pPr>
              <w:pStyle w:val="TableBody"/>
            </w:pPr>
            <w:r>
              <w:t xml:space="preserve">6:30 am </w:t>
            </w:r>
          </w:p>
        </w:tc>
        <w:tc>
          <w:tcPr>
            <w:tcW w:w="2409" w:type="dxa"/>
            <w:shd w:val="clear" w:color="auto" w:fill="F2F3F5"/>
          </w:tcPr>
          <w:p w:rsidR="00EA00E4" w:rsidRPr="00164B51" w:rsidRDefault="00EA00E4" w:rsidP="009959E0">
            <w:pPr>
              <w:pStyle w:val="TableBody"/>
            </w:pPr>
            <w:r>
              <w:t>7: 45 am</w:t>
            </w:r>
          </w:p>
        </w:tc>
        <w:tc>
          <w:tcPr>
            <w:tcW w:w="3011" w:type="dxa"/>
            <w:shd w:val="clear" w:color="auto" w:fill="F2F3F5"/>
          </w:tcPr>
          <w:p w:rsidR="00C950D2" w:rsidRPr="00164B51" w:rsidRDefault="00C950D2" w:rsidP="009959E0">
            <w:pPr>
              <w:pStyle w:val="TableBody"/>
            </w:pPr>
          </w:p>
        </w:tc>
      </w:tr>
      <w:tr w:rsidR="009C39EA" w:rsidRPr="00164B51" w:rsidTr="00155891">
        <w:trPr>
          <w:cantSplit/>
          <w:trHeight w:val="148"/>
        </w:trPr>
        <w:tc>
          <w:tcPr>
            <w:tcW w:w="1739" w:type="dxa"/>
            <w:tcBorders>
              <w:bottom w:val="single" w:sz="4" w:space="0" w:color="E7E6E6" w:themeColor="background2"/>
            </w:tcBorders>
            <w:shd w:val="clear" w:color="auto" w:fill="auto"/>
          </w:tcPr>
          <w:p w:rsidR="009C39EA" w:rsidRPr="00164B51" w:rsidRDefault="00EA00E4" w:rsidP="005746E2">
            <w:pPr>
              <w:pStyle w:val="TableHead"/>
            </w:pPr>
            <w:r>
              <w:t>Arrivals</w:t>
            </w:r>
          </w:p>
        </w:tc>
        <w:tc>
          <w:tcPr>
            <w:tcW w:w="2409" w:type="dxa"/>
            <w:tcBorders>
              <w:bottom w:val="single" w:sz="4" w:space="0" w:color="E7E6E6" w:themeColor="background2"/>
            </w:tcBorders>
            <w:shd w:val="clear" w:color="auto" w:fill="auto"/>
          </w:tcPr>
          <w:p w:rsidR="009C39EA" w:rsidRPr="00164B51" w:rsidRDefault="009C39EA" w:rsidP="00EA00E4">
            <w:pPr>
              <w:pStyle w:val="TableBody"/>
            </w:pPr>
          </w:p>
        </w:tc>
        <w:tc>
          <w:tcPr>
            <w:tcW w:w="2409" w:type="dxa"/>
            <w:tcBorders>
              <w:bottom w:val="single" w:sz="4" w:space="0" w:color="E7E6E6" w:themeColor="background2"/>
            </w:tcBorders>
            <w:shd w:val="clear" w:color="auto" w:fill="auto"/>
          </w:tcPr>
          <w:p w:rsidR="009C39EA" w:rsidRPr="00164B51" w:rsidRDefault="009C39EA" w:rsidP="005746E2">
            <w:pPr>
              <w:pStyle w:val="TableBody"/>
            </w:pPr>
          </w:p>
        </w:tc>
        <w:tc>
          <w:tcPr>
            <w:tcW w:w="3011" w:type="dxa"/>
            <w:tcBorders>
              <w:bottom w:val="single" w:sz="4" w:space="0" w:color="E7E6E6" w:themeColor="background2"/>
            </w:tcBorders>
            <w:shd w:val="clear" w:color="auto" w:fill="auto"/>
          </w:tcPr>
          <w:p w:rsidR="00EA00E4" w:rsidRPr="00164B51" w:rsidRDefault="00EA00E4" w:rsidP="005746E2">
            <w:pPr>
              <w:pStyle w:val="TableBody"/>
            </w:pPr>
            <w:r>
              <w:t>8:45 am</w:t>
            </w:r>
          </w:p>
        </w:tc>
      </w:tr>
    </w:tbl>
    <w:p w:rsidR="00493619" w:rsidRPr="003E1ECE" w:rsidRDefault="006C3F5B" w:rsidP="001C7CAA">
      <w:pPr>
        <w:pStyle w:val="Heading3"/>
        <w:jc w:val="right"/>
        <w:rPr>
          <w:rStyle w:val="Emphasis"/>
        </w:rPr>
      </w:pPr>
      <w:r>
        <w:rPr>
          <w:rStyle w:val="Emphasis"/>
        </w:rPr>
        <w:t>Getting to Kingston in the PM</w:t>
      </w:r>
    </w:p>
    <w:tbl>
      <w:tblPr>
        <w:tblStyle w:val="TableGrid"/>
        <w:tblW w:w="9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739"/>
        <w:gridCol w:w="2409"/>
        <w:gridCol w:w="2409"/>
        <w:gridCol w:w="3011"/>
      </w:tblGrid>
      <w:tr w:rsidR="00493619" w:rsidTr="00155891">
        <w:trPr>
          <w:trHeight w:val="221"/>
        </w:trPr>
        <w:tc>
          <w:tcPr>
            <w:tcW w:w="1739" w:type="dxa"/>
            <w:shd w:val="clear" w:color="auto" w:fill="F2F3F5"/>
          </w:tcPr>
          <w:p w:rsidR="00493619" w:rsidRPr="00164B51" w:rsidRDefault="00493619" w:rsidP="005746E2">
            <w:pPr>
              <w:pStyle w:val="TableHead"/>
            </w:pPr>
            <w:r>
              <w:t>Departures</w:t>
            </w:r>
          </w:p>
        </w:tc>
        <w:tc>
          <w:tcPr>
            <w:tcW w:w="2409" w:type="dxa"/>
            <w:shd w:val="clear" w:color="auto" w:fill="F2F3F5"/>
          </w:tcPr>
          <w:p w:rsidR="00493619" w:rsidRPr="00164B51" w:rsidRDefault="00493619" w:rsidP="005746E2">
            <w:pPr>
              <w:pStyle w:val="TableBody"/>
            </w:pPr>
            <w:r>
              <w:t>12:00 pm</w:t>
            </w:r>
          </w:p>
        </w:tc>
        <w:tc>
          <w:tcPr>
            <w:tcW w:w="2409" w:type="dxa"/>
            <w:shd w:val="clear" w:color="auto" w:fill="F2F3F5"/>
          </w:tcPr>
          <w:p w:rsidR="00493619" w:rsidRPr="00164B51" w:rsidRDefault="00493619" w:rsidP="005746E2">
            <w:pPr>
              <w:pStyle w:val="TableBody"/>
            </w:pPr>
            <w:r>
              <w:t>1:00 pm</w:t>
            </w:r>
          </w:p>
        </w:tc>
        <w:tc>
          <w:tcPr>
            <w:tcW w:w="3011" w:type="dxa"/>
            <w:shd w:val="clear" w:color="auto" w:fill="F2F3F5"/>
          </w:tcPr>
          <w:p w:rsidR="00493619" w:rsidRPr="00164B51" w:rsidRDefault="00493619" w:rsidP="005746E2">
            <w:pPr>
              <w:pStyle w:val="TableBody"/>
            </w:pPr>
          </w:p>
        </w:tc>
      </w:tr>
      <w:tr w:rsidR="00493619" w:rsidRPr="00164B51" w:rsidTr="00155891">
        <w:trPr>
          <w:cantSplit/>
          <w:trHeight w:val="265"/>
        </w:trPr>
        <w:tc>
          <w:tcPr>
            <w:tcW w:w="1739" w:type="dxa"/>
            <w:tcBorders>
              <w:bottom w:val="single" w:sz="4" w:space="0" w:color="E7E6E6" w:themeColor="background2"/>
            </w:tcBorders>
          </w:tcPr>
          <w:p w:rsidR="00493619" w:rsidRPr="00164B51" w:rsidRDefault="00493619" w:rsidP="005746E2">
            <w:pPr>
              <w:pStyle w:val="TableHead"/>
            </w:pPr>
            <w:r>
              <w:t>Arrivals</w:t>
            </w:r>
          </w:p>
        </w:tc>
        <w:tc>
          <w:tcPr>
            <w:tcW w:w="2409" w:type="dxa"/>
            <w:tcBorders>
              <w:bottom w:val="single" w:sz="4" w:space="0" w:color="E7E6E6" w:themeColor="background2"/>
            </w:tcBorders>
          </w:tcPr>
          <w:p w:rsidR="00493619" w:rsidRPr="00164B51" w:rsidRDefault="00493619" w:rsidP="005746E2">
            <w:pPr>
              <w:pStyle w:val="TableBody"/>
            </w:pPr>
          </w:p>
        </w:tc>
        <w:tc>
          <w:tcPr>
            <w:tcW w:w="2409" w:type="dxa"/>
            <w:tcBorders>
              <w:bottom w:val="single" w:sz="4" w:space="0" w:color="E7E6E6" w:themeColor="background2"/>
            </w:tcBorders>
          </w:tcPr>
          <w:p w:rsidR="00493619" w:rsidRPr="00164B51" w:rsidRDefault="00493619" w:rsidP="005746E2">
            <w:pPr>
              <w:pStyle w:val="TableBody"/>
            </w:pPr>
          </w:p>
        </w:tc>
        <w:tc>
          <w:tcPr>
            <w:tcW w:w="3011" w:type="dxa"/>
            <w:tcBorders>
              <w:bottom w:val="single" w:sz="4" w:space="0" w:color="E7E6E6" w:themeColor="background2"/>
            </w:tcBorders>
          </w:tcPr>
          <w:p w:rsidR="00493619" w:rsidRPr="00164B51" w:rsidRDefault="00493619" w:rsidP="005746E2">
            <w:pPr>
              <w:pStyle w:val="TableBody"/>
            </w:pPr>
            <w:r>
              <w:t>2:30 pm</w:t>
            </w:r>
          </w:p>
        </w:tc>
      </w:tr>
    </w:tbl>
    <w:p w:rsidR="00493619" w:rsidRPr="003E1ECE" w:rsidRDefault="006C3F5B" w:rsidP="001C7CAA">
      <w:pPr>
        <w:pStyle w:val="Heading3"/>
        <w:jc w:val="right"/>
        <w:rPr>
          <w:rStyle w:val="Emphasis"/>
        </w:rPr>
      </w:pPr>
      <w:r>
        <w:rPr>
          <w:rStyle w:val="Emphasis"/>
        </w:rPr>
        <w:t>Leaving Kingston</w:t>
      </w:r>
    </w:p>
    <w:tbl>
      <w:tblPr>
        <w:tblStyle w:val="TableGrid"/>
        <w:tblW w:w="9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739"/>
        <w:gridCol w:w="2409"/>
        <w:gridCol w:w="2409"/>
        <w:gridCol w:w="3011"/>
      </w:tblGrid>
      <w:tr w:rsidR="00493619" w:rsidTr="00155891">
        <w:trPr>
          <w:trHeight w:val="221"/>
        </w:trPr>
        <w:tc>
          <w:tcPr>
            <w:tcW w:w="1739" w:type="dxa"/>
            <w:shd w:val="clear" w:color="auto" w:fill="F2F3F5"/>
          </w:tcPr>
          <w:p w:rsidR="00493619" w:rsidRPr="00164B51" w:rsidRDefault="00493619" w:rsidP="005746E2">
            <w:pPr>
              <w:pStyle w:val="TableHead"/>
            </w:pPr>
            <w:r>
              <w:t>Departures</w:t>
            </w:r>
          </w:p>
        </w:tc>
        <w:tc>
          <w:tcPr>
            <w:tcW w:w="2409" w:type="dxa"/>
            <w:shd w:val="clear" w:color="auto" w:fill="F2F3F5"/>
          </w:tcPr>
          <w:p w:rsidR="00493619" w:rsidRPr="00164B51" w:rsidRDefault="00493619" w:rsidP="005746E2">
            <w:pPr>
              <w:pStyle w:val="TableBody"/>
            </w:pPr>
          </w:p>
        </w:tc>
        <w:tc>
          <w:tcPr>
            <w:tcW w:w="2409" w:type="dxa"/>
            <w:shd w:val="clear" w:color="auto" w:fill="F2F3F5"/>
          </w:tcPr>
          <w:p w:rsidR="00493619" w:rsidRPr="00164B51" w:rsidRDefault="00493619" w:rsidP="005746E2">
            <w:pPr>
              <w:pStyle w:val="TableBody"/>
            </w:pPr>
          </w:p>
        </w:tc>
        <w:tc>
          <w:tcPr>
            <w:tcW w:w="3011" w:type="dxa"/>
            <w:shd w:val="clear" w:color="auto" w:fill="F2F3F5"/>
          </w:tcPr>
          <w:p w:rsidR="00493619" w:rsidRPr="00164B51" w:rsidRDefault="00493619" w:rsidP="005746E2">
            <w:pPr>
              <w:pStyle w:val="TableBody"/>
            </w:pPr>
            <w:r>
              <w:t>5:00 pm</w:t>
            </w:r>
          </w:p>
        </w:tc>
      </w:tr>
      <w:tr w:rsidR="00493619" w:rsidRPr="00164B51" w:rsidTr="00155891">
        <w:trPr>
          <w:cantSplit/>
          <w:trHeight w:val="265"/>
        </w:trPr>
        <w:tc>
          <w:tcPr>
            <w:tcW w:w="1739" w:type="dxa"/>
            <w:tcBorders>
              <w:bottom w:val="single" w:sz="4" w:space="0" w:color="E7E6E6" w:themeColor="background2"/>
            </w:tcBorders>
          </w:tcPr>
          <w:p w:rsidR="00493619" w:rsidRPr="00164B51" w:rsidRDefault="00493619" w:rsidP="00155891">
            <w:pPr>
              <w:pStyle w:val="TableHead"/>
            </w:pPr>
            <w:r>
              <w:t>Arrivals</w:t>
            </w:r>
          </w:p>
        </w:tc>
        <w:tc>
          <w:tcPr>
            <w:tcW w:w="2409" w:type="dxa"/>
            <w:tcBorders>
              <w:bottom w:val="single" w:sz="4" w:space="0" w:color="E7E6E6" w:themeColor="background2"/>
            </w:tcBorders>
          </w:tcPr>
          <w:p w:rsidR="00493619" w:rsidRPr="00164B51" w:rsidRDefault="00493619" w:rsidP="006C3F5B">
            <w:pPr>
              <w:pStyle w:val="TableBody"/>
            </w:pPr>
            <w:r>
              <w:t>7:00 pm</w:t>
            </w:r>
          </w:p>
        </w:tc>
        <w:tc>
          <w:tcPr>
            <w:tcW w:w="2409" w:type="dxa"/>
            <w:tcBorders>
              <w:bottom w:val="single" w:sz="4" w:space="0" w:color="E7E6E6" w:themeColor="background2"/>
            </w:tcBorders>
          </w:tcPr>
          <w:p w:rsidR="00493619" w:rsidRPr="00164B51" w:rsidRDefault="00493619" w:rsidP="006C3F5B">
            <w:pPr>
              <w:pStyle w:val="TableBody"/>
            </w:pPr>
            <w:r>
              <w:t>6:00 pm</w:t>
            </w:r>
          </w:p>
        </w:tc>
        <w:tc>
          <w:tcPr>
            <w:tcW w:w="3011" w:type="dxa"/>
            <w:tcBorders>
              <w:bottom w:val="single" w:sz="4" w:space="0" w:color="E7E6E6" w:themeColor="background2"/>
            </w:tcBorders>
          </w:tcPr>
          <w:p w:rsidR="00493619" w:rsidRPr="00164B51" w:rsidRDefault="00493619" w:rsidP="001C7CAA">
            <w:pPr>
              <w:pStyle w:val="TableBody"/>
              <w:jc w:val="right"/>
            </w:pPr>
          </w:p>
        </w:tc>
      </w:tr>
    </w:tbl>
    <w:p w:rsidR="00D146DB" w:rsidRPr="001C7CAA" w:rsidRDefault="00D146DB" w:rsidP="001C7CAA">
      <w:pPr>
        <w:pStyle w:val="Heading1"/>
        <w:jc w:val="right"/>
        <w:rPr>
          <w:b/>
        </w:rPr>
      </w:pPr>
      <w:r w:rsidRPr="001C7CAA">
        <w:rPr>
          <w:b/>
        </w:rPr>
        <w:t>May 30</w:t>
      </w:r>
      <w:r w:rsidRPr="001C7CAA">
        <w:rPr>
          <w:b/>
          <w:vertAlign w:val="superscript"/>
        </w:rPr>
        <w:t>th</w:t>
      </w:r>
      <w:bookmarkStart w:id="0" w:name="_GoBack"/>
      <w:bookmarkEnd w:id="0"/>
    </w:p>
    <w:p w:rsidR="00493619" w:rsidRPr="003E1ECE" w:rsidRDefault="006C3F5B" w:rsidP="001C7CAA">
      <w:pPr>
        <w:pStyle w:val="Heading3"/>
        <w:jc w:val="right"/>
        <w:rPr>
          <w:rStyle w:val="Emphasis"/>
        </w:rPr>
      </w:pPr>
      <w:r>
        <w:rPr>
          <w:rStyle w:val="Emphasis"/>
        </w:rPr>
        <w:t>Getting to Kingston in the AM</w:t>
      </w:r>
    </w:p>
    <w:tbl>
      <w:tblPr>
        <w:tblStyle w:val="TableGrid"/>
        <w:tblW w:w="9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739"/>
        <w:gridCol w:w="2409"/>
        <w:gridCol w:w="2409"/>
        <w:gridCol w:w="3011"/>
      </w:tblGrid>
      <w:tr w:rsidR="00493619" w:rsidTr="00155891">
        <w:trPr>
          <w:trHeight w:val="221"/>
        </w:trPr>
        <w:tc>
          <w:tcPr>
            <w:tcW w:w="1739" w:type="dxa"/>
            <w:shd w:val="clear" w:color="auto" w:fill="F2F3F5"/>
          </w:tcPr>
          <w:p w:rsidR="00493619" w:rsidRPr="00164B51" w:rsidRDefault="00493619" w:rsidP="005746E2">
            <w:pPr>
              <w:pStyle w:val="TableHead"/>
            </w:pPr>
            <w:r>
              <w:t>Departures</w:t>
            </w:r>
          </w:p>
        </w:tc>
        <w:tc>
          <w:tcPr>
            <w:tcW w:w="2409" w:type="dxa"/>
            <w:shd w:val="clear" w:color="auto" w:fill="F2F3F5"/>
          </w:tcPr>
          <w:p w:rsidR="00493619" w:rsidRPr="00164B51" w:rsidRDefault="00493619" w:rsidP="005746E2">
            <w:pPr>
              <w:pStyle w:val="TableBody"/>
            </w:pPr>
            <w:r>
              <w:t xml:space="preserve">6:00 am </w:t>
            </w:r>
          </w:p>
        </w:tc>
        <w:tc>
          <w:tcPr>
            <w:tcW w:w="2409" w:type="dxa"/>
            <w:shd w:val="clear" w:color="auto" w:fill="F2F3F5"/>
          </w:tcPr>
          <w:p w:rsidR="00493619" w:rsidRPr="00164B51" w:rsidRDefault="00493619" w:rsidP="005746E2">
            <w:pPr>
              <w:pStyle w:val="TableBody"/>
            </w:pPr>
            <w:r>
              <w:t>7: 15 am</w:t>
            </w:r>
          </w:p>
        </w:tc>
        <w:tc>
          <w:tcPr>
            <w:tcW w:w="3011" w:type="dxa"/>
            <w:shd w:val="clear" w:color="auto" w:fill="F2F3F5"/>
          </w:tcPr>
          <w:p w:rsidR="00493619" w:rsidRPr="00164B51" w:rsidRDefault="00493619" w:rsidP="005746E2">
            <w:pPr>
              <w:pStyle w:val="TableBody"/>
            </w:pPr>
          </w:p>
        </w:tc>
      </w:tr>
      <w:tr w:rsidR="00493619" w:rsidRPr="00164B51" w:rsidTr="00155891">
        <w:trPr>
          <w:cantSplit/>
          <w:trHeight w:val="256"/>
        </w:trPr>
        <w:tc>
          <w:tcPr>
            <w:tcW w:w="1739" w:type="dxa"/>
            <w:tcBorders>
              <w:bottom w:val="single" w:sz="4" w:space="0" w:color="E7E6E6" w:themeColor="background2"/>
            </w:tcBorders>
          </w:tcPr>
          <w:p w:rsidR="00493619" w:rsidRPr="00164B51" w:rsidRDefault="00493619" w:rsidP="005746E2">
            <w:pPr>
              <w:pStyle w:val="TableHead"/>
            </w:pPr>
            <w:r>
              <w:t>Arrivals</w:t>
            </w:r>
          </w:p>
        </w:tc>
        <w:tc>
          <w:tcPr>
            <w:tcW w:w="2409" w:type="dxa"/>
            <w:tcBorders>
              <w:bottom w:val="single" w:sz="4" w:space="0" w:color="E7E6E6" w:themeColor="background2"/>
            </w:tcBorders>
          </w:tcPr>
          <w:p w:rsidR="00493619" w:rsidRPr="00164B51" w:rsidRDefault="00493619" w:rsidP="005746E2">
            <w:pPr>
              <w:pStyle w:val="TableBody"/>
            </w:pPr>
          </w:p>
        </w:tc>
        <w:tc>
          <w:tcPr>
            <w:tcW w:w="2409" w:type="dxa"/>
            <w:tcBorders>
              <w:bottom w:val="single" w:sz="4" w:space="0" w:color="E7E6E6" w:themeColor="background2"/>
            </w:tcBorders>
          </w:tcPr>
          <w:p w:rsidR="00493619" w:rsidRPr="00164B51" w:rsidRDefault="00493619" w:rsidP="005746E2">
            <w:pPr>
              <w:pStyle w:val="TableBody"/>
            </w:pPr>
          </w:p>
        </w:tc>
        <w:tc>
          <w:tcPr>
            <w:tcW w:w="3011" w:type="dxa"/>
            <w:tcBorders>
              <w:bottom w:val="single" w:sz="4" w:space="0" w:color="E7E6E6" w:themeColor="background2"/>
            </w:tcBorders>
          </w:tcPr>
          <w:p w:rsidR="00493619" w:rsidRPr="00164B51" w:rsidRDefault="00493619" w:rsidP="005746E2">
            <w:pPr>
              <w:pStyle w:val="TableBody"/>
            </w:pPr>
            <w:r>
              <w:t>8:15 am</w:t>
            </w:r>
          </w:p>
        </w:tc>
      </w:tr>
    </w:tbl>
    <w:p w:rsidR="00493619" w:rsidRPr="003E1ECE" w:rsidRDefault="006C3F5B" w:rsidP="001C7CAA">
      <w:pPr>
        <w:pStyle w:val="Heading3"/>
        <w:jc w:val="right"/>
        <w:rPr>
          <w:rStyle w:val="Emphasis"/>
        </w:rPr>
      </w:pPr>
      <w:r>
        <w:rPr>
          <w:rStyle w:val="Emphasis"/>
        </w:rPr>
        <w:t>Leaving Kingston</w:t>
      </w:r>
    </w:p>
    <w:tbl>
      <w:tblPr>
        <w:tblStyle w:val="TableGrid"/>
        <w:tblW w:w="9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739"/>
        <w:gridCol w:w="2409"/>
        <w:gridCol w:w="2409"/>
        <w:gridCol w:w="3011"/>
      </w:tblGrid>
      <w:tr w:rsidR="00493619" w:rsidTr="00155891">
        <w:trPr>
          <w:trHeight w:val="221"/>
        </w:trPr>
        <w:tc>
          <w:tcPr>
            <w:tcW w:w="1739" w:type="dxa"/>
            <w:shd w:val="clear" w:color="auto" w:fill="F2F3F5"/>
          </w:tcPr>
          <w:p w:rsidR="00493619" w:rsidRPr="00164B51" w:rsidRDefault="00493619" w:rsidP="005746E2">
            <w:pPr>
              <w:pStyle w:val="TableHead"/>
            </w:pPr>
            <w:r>
              <w:t>Departures</w:t>
            </w:r>
          </w:p>
        </w:tc>
        <w:tc>
          <w:tcPr>
            <w:tcW w:w="2409" w:type="dxa"/>
            <w:shd w:val="clear" w:color="auto" w:fill="F2F3F5"/>
          </w:tcPr>
          <w:p w:rsidR="00493619" w:rsidRPr="00164B51" w:rsidRDefault="00493619" w:rsidP="005746E2">
            <w:pPr>
              <w:pStyle w:val="TableBody"/>
            </w:pPr>
          </w:p>
        </w:tc>
        <w:tc>
          <w:tcPr>
            <w:tcW w:w="2409" w:type="dxa"/>
            <w:shd w:val="clear" w:color="auto" w:fill="F2F3F5"/>
          </w:tcPr>
          <w:p w:rsidR="00493619" w:rsidRPr="00164B51" w:rsidRDefault="00493619" w:rsidP="005746E2">
            <w:pPr>
              <w:pStyle w:val="TableBody"/>
            </w:pPr>
          </w:p>
        </w:tc>
        <w:tc>
          <w:tcPr>
            <w:tcW w:w="3011" w:type="dxa"/>
            <w:shd w:val="clear" w:color="auto" w:fill="F2F3F5"/>
          </w:tcPr>
          <w:p w:rsidR="00493619" w:rsidRPr="00164B51" w:rsidRDefault="00493619" w:rsidP="005746E2">
            <w:pPr>
              <w:pStyle w:val="TableBody"/>
            </w:pPr>
            <w:r>
              <w:t>3:00 pm</w:t>
            </w:r>
          </w:p>
        </w:tc>
      </w:tr>
      <w:tr w:rsidR="00493619" w:rsidRPr="00164B51" w:rsidTr="00155891">
        <w:trPr>
          <w:cantSplit/>
          <w:trHeight w:val="265"/>
        </w:trPr>
        <w:tc>
          <w:tcPr>
            <w:tcW w:w="1739" w:type="dxa"/>
            <w:tcBorders>
              <w:bottom w:val="single" w:sz="4" w:space="0" w:color="E7E6E6" w:themeColor="background2"/>
            </w:tcBorders>
          </w:tcPr>
          <w:p w:rsidR="00493619" w:rsidRPr="00164B51" w:rsidRDefault="00493619" w:rsidP="005746E2">
            <w:pPr>
              <w:pStyle w:val="TableHead"/>
            </w:pPr>
            <w:r>
              <w:t>Arrivals</w:t>
            </w:r>
          </w:p>
        </w:tc>
        <w:tc>
          <w:tcPr>
            <w:tcW w:w="2409" w:type="dxa"/>
            <w:tcBorders>
              <w:bottom w:val="single" w:sz="4" w:space="0" w:color="E7E6E6" w:themeColor="background2"/>
            </w:tcBorders>
          </w:tcPr>
          <w:p w:rsidR="00493619" w:rsidRPr="00164B51" w:rsidRDefault="00493619" w:rsidP="005746E2">
            <w:pPr>
              <w:pStyle w:val="TableBody"/>
            </w:pPr>
            <w:r>
              <w:t>5:00 pm</w:t>
            </w:r>
          </w:p>
        </w:tc>
        <w:tc>
          <w:tcPr>
            <w:tcW w:w="2409" w:type="dxa"/>
            <w:tcBorders>
              <w:bottom w:val="single" w:sz="4" w:space="0" w:color="E7E6E6" w:themeColor="background2"/>
            </w:tcBorders>
          </w:tcPr>
          <w:p w:rsidR="00493619" w:rsidRPr="00164B51" w:rsidRDefault="00A322E7" w:rsidP="005746E2">
            <w:pPr>
              <w:pStyle w:val="TableBody"/>
            </w:pPr>
            <w:r>
              <w:t>4:0</w:t>
            </w:r>
            <w:r w:rsidR="00493619">
              <w:t>0 pm</w:t>
            </w:r>
          </w:p>
        </w:tc>
        <w:tc>
          <w:tcPr>
            <w:tcW w:w="3011" w:type="dxa"/>
            <w:tcBorders>
              <w:bottom w:val="single" w:sz="4" w:space="0" w:color="E7E6E6" w:themeColor="background2"/>
            </w:tcBorders>
          </w:tcPr>
          <w:p w:rsidR="00493619" w:rsidRPr="00164B51" w:rsidRDefault="00493619" w:rsidP="005746E2">
            <w:pPr>
              <w:pStyle w:val="TableBody"/>
            </w:pPr>
          </w:p>
        </w:tc>
      </w:tr>
    </w:tbl>
    <w:p w:rsidR="00493619" w:rsidRPr="00493619" w:rsidRDefault="00493619" w:rsidP="00493619"/>
    <w:sectPr w:rsidR="00493619" w:rsidRPr="00493619" w:rsidSect="00155891">
      <w:headerReference w:type="default" r:id="rId6"/>
      <w:footerReference w:type="default" r:id="rId7"/>
      <w:pgSz w:w="12240" w:h="15840"/>
      <w:pgMar w:top="2707" w:right="1440" w:bottom="1980" w:left="1440" w:header="100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701C" w:rsidRDefault="00DD701C" w:rsidP="009E5189">
      <w:pPr>
        <w:spacing w:after="0" w:line="240" w:lineRule="auto"/>
      </w:pPr>
      <w:r>
        <w:separator/>
      </w:r>
    </w:p>
  </w:endnote>
  <w:endnote w:type="continuationSeparator" w:id="0">
    <w:p w:rsidR="00DD701C" w:rsidRDefault="00DD701C" w:rsidP="009E51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DCD1C644-D1F3-40DD-93AE-B92DA5CC0503}"/>
    <w:embedBold r:id="rId2" w:fontKey="{0DA7A9A8-04C5-4CE4-A803-BD5866CA0E3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sap">
    <w:panose1 w:val="020F0504030202060203"/>
    <w:charset w:val="00"/>
    <w:family w:val="swiss"/>
    <w:pitch w:val="variable"/>
    <w:sig w:usb0="20000007" w:usb1="00000000" w:usb2="00000000" w:usb3="00000000" w:csb0="00000193" w:csb1="00000000"/>
    <w:embedRegular r:id="rId3" w:fontKey="{507F2A69-EA25-49E7-ACDA-CF2C852B12DD}"/>
    <w:embedBold r:id="rId4" w:fontKey="{540F66A6-0598-448C-BFAF-49E8560EF7E2}"/>
    <w:embedBoldItalic r:id="rId5" w:fontKey="{5017D2DE-A58C-4754-81EF-0150B59D2200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6" w:fontKey="{CDC7F221-9500-4734-90AB-750B881BA354}"/>
    <w:embedItalic r:id="rId7" w:fontKey="{41509F8F-3B56-48F0-BCB3-3A2922400259}"/>
  </w:font>
  <w:font w:name="Minion Pro"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8" w:fontKey="{C9675D02-E481-455B-80FB-A4B86033371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5D52" w:rsidRDefault="00F87743" w:rsidP="002D5D52">
    <w:pPr>
      <w:pStyle w:val="ContactTextBox"/>
      <w:ind w:left="0"/>
    </w:pPr>
    <w:r>
      <w:rPr>
        <w:noProof/>
      </w:rPr>
      <w:drawing>
        <wp:anchor distT="0" distB="0" distL="114300" distR="114300" simplePos="0" relativeHeight="251661312" behindDoc="1" locked="0" layoutInCell="1" allowOverlap="1" wp14:anchorId="0946A42B" wp14:editId="7614ABC2">
          <wp:simplePos x="0" y="0"/>
          <wp:positionH relativeFrom="column">
            <wp:posOffset>5267325</wp:posOffset>
          </wp:positionH>
          <wp:positionV relativeFrom="paragraph">
            <wp:posOffset>-78105</wp:posOffset>
          </wp:positionV>
          <wp:extent cx="702310" cy="408940"/>
          <wp:effectExtent l="0" t="0" r="2540" b="0"/>
          <wp:wrapTight wrapText="bothSides">
            <wp:wrapPolygon edited="0">
              <wp:start x="7031" y="0"/>
              <wp:lineTo x="0" y="8050"/>
              <wp:lineTo x="0" y="14087"/>
              <wp:lineTo x="3515" y="19118"/>
              <wp:lineTo x="6445" y="20124"/>
              <wp:lineTo x="12304" y="20124"/>
              <wp:lineTo x="16405" y="20124"/>
              <wp:lineTo x="17577" y="20124"/>
              <wp:lineTo x="21092" y="14087"/>
              <wp:lineTo x="21092" y="9056"/>
              <wp:lineTo x="15819" y="0"/>
              <wp:lineTo x="7031" y="0"/>
            </wp:wrapPolygon>
          </wp:wrapTight>
          <wp:docPr id="2" name="Picture 2" descr="C:\Users\tsilver06\AppData\Local\Microsoft\Windows\INetCache\Content.Word\St Lawrence_stacked_black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tsilver06\AppData\Local\Microsoft\Windows\INetCache\Content.Word\St Lawrence_stacked_black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2310" cy="4089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D5D52">
      <w:t xml:space="preserve"> </w:t>
    </w:r>
  </w:p>
  <w:p w:rsidR="00776C6D" w:rsidRDefault="00776C6D" w:rsidP="00F87743">
    <w:pPr>
      <w:pStyle w:val="ContactTextBox"/>
      <w:ind w:left="0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3AFC3CD" wp14:editId="48F7553B">
          <wp:simplePos x="0" y="0"/>
          <wp:positionH relativeFrom="column">
            <wp:posOffset>5877560</wp:posOffset>
          </wp:positionH>
          <wp:positionV relativeFrom="paragraph">
            <wp:posOffset>8475980</wp:posOffset>
          </wp:positionV>
          <wp:extent cx="1140460" cy="664845"/>
          <wp:effectExtent l="0" t="0" r="2540" b="1905"/>
          <wp:wrapSquare wrapText="bothSides"/>
          <wp:docPr id="3" name="Picture 3" descr="C:\Users\tsilver06\AppData\Local\Microsoft\Windows\INetCache\Content.Word\St Lawrence_stacked_black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tsilver06\AppData\Local\Microsoft\Windows\INetCache\Content.Word\St Lawrence_stacked_black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0460" cy="6648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538D9665" wp14:editId="79CF71FC">
          <wp:simplePos x="0" y="0"/>
          <wp:positionH relativeFrom="column">
            <wp:posOffset>5877560</wp:posOffset>
          </wp:positionH>
          <wp:positionV relativeFrom="paragraph">
            <wp:posOffset>8475980</wp:posOffset>
          </wp:positionV>
          <wp:extent cx="1140460" cy="664845"/>
          <wp:effectExtent l="0" t="0" r="2540" b="1905"/>
          <wp:wrapSquare wrapText="bothSides"/>
          <wp:docPr id="4" name="Picture 4" descr="C:\Users\tsilver06\AppData\Local\Microsoft\Windows\INetCache\Content.Word\St Lawrence_stacked_black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tsilver06\AppData\Local\Microsoft\Windows\INetCache\Content.Word\St Lawrence_stacked_black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0460" cy="6648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701C" w:rsidRDefault="00DD701C" w:rsidP="009E5189">
      <w:pPr>
        <w:spacing w:after="0" w:line="240" w:lineRule="auto"/>
      </w:pPr>
      <w:r>
        <w:separator/>
      </w:r>
    </w:p>
  </w:footnote>
  <w:footnote w:type="continuationSeparator" w:id="0">
    <w:p w:rsidR="00DD701C" w:rsidRDefault="00DD701C" w:rsidP="009E51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6C6D" w:rsidRDefault="00776C6D" w:rsidP="00F87743">
    <w:pPr>
      <w:pStyle w:val="Reference"/>
      <w:ind w:right="-29"/>
    </w:pPr>
    <w:r w:rsidRPr="006E2F0F">
      <w:rPr>
        <w:noProof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1990725</wp:posOffset>
          </wp:positionH>
          <wp:positionV relativeFrom="paragraph">
            <wp:posOffset>-164465</wp:posOffset>
          </wp:positionV>
          <wp:extent cx="2057400" cy="772160"/>
          <wp:effectExtent l="0" t="0" r="0" b="889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LCC-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57400" cy="772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hideSpellingErrors/>
  <w:hideGrammaticalErrors/>
  <w:proofState w:spelling="clean" w:grammar="clean"/>
  <w:attachedTemplate r:id="rId1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D52"/>
    <w:rsid w:val="00030E3F"/>
    <w:rsid w:val="00083BC5"/>
    <w:rsid w:val="00085CC8"/>
    <w:rsid w:val="000A4E19"/>
    <w:rsid w:val="00106E63"/>
    <w:rsid w:val="001349BF"/>
    <w:rsid w:val="00155891"/>
    <w:rsid w:val="00164B51"/>
    <w:rsid w:val="00184303"/>
    <w:rsid w:val="00196A4E"/>
    <w:rsid w:val="001A0A60"/>
    <w:rsid w:val="001C0A6F"/>
    <w:rsid w:val="001C7CAA"/>
    <w:rsid w:val="001F025A"/>
    <w:rsid w:val="0020544F"/>
    <w:rsid w:val="00214B01"/>
    <w:rsid w:val="00220115"/>
    <w:rsid w:val="00243C9F"/>
    <w:rsid w:val="002B1BBC"/>
    <w:rsid w:val="002B6F4E"/>
    <w:rsid w:val="002C7F36"/>
    <w:rsid w:val="002D5D52"/>
    <w:rsid w:val="003012CA"/>
    <w:rsid w:val="003225B5"/>
    <w:rsid w:val="0033192E"/>
    <w:rsid w:val="00366BC7"/>
    <w:rsid w:val="003B6292"/>
    <w:rsid w:val="003E1ECE"/>
    <w:rsid w:val="003F6DC0"/>
    <w:rsid w:val="00454BBF"/>
    <w:rsid w:val="00493619"/>
    <w:rsid w:val="00495E24"/>
    <w:rsid w:val="004B2440"/>
    <w:rsid w:val="004B4753"/>
    <w:rsid w:val="004D79FA"/>
    <w:rsid w:val="004F5436"/>
    <w:rsid w:val="005C29F2"/>
    <w:rsid w:val="005F1A6A"/>
    <w:rsid w:val="00601493"/>
    <w:rsid w:val="0061296A"/>
    <w:rsid w:val="00646DA6"/>
    <w:rsid w:val="00671095"/>
    <w:rsid w:val="00680B38"/>
    <w:rsid w:val="00686D49"/>
    <w:rsid w:val="006C3F5B"/>
    <w:rsid w:val="006E2F0F"/>
    <w:rsid w:val="00722969"/>
    <w:rsid w:val="0076237C"/>
    <w:rsid w:val="00771DA2"/>
    <w:rsid w:val="00776C6D"/>
    <w:rsid w:val="00783FC3"/>
    <w:rsid w:val="007C7A1E"/>
    <w:rsid w:val="007D76AB"/>
    <w:rsid w:val="0080217D"/>
    <w:rsid w:val="008140BA"/>
    <w:rsid w:val="0082061C"/>
    <w:rsid w:val="0083203E"/>
    <w:rsid w:val="008460A0"/>
    <w:rsid w:val="00884C2C"/>
    <w:rsid w:val="008D63B6"/>
    <w:rsid w:val="0090608D"/>
    <w:rsid w:val="009137CB"/>
    <w:rsid w:val="009B71C5"/>
    <w:rsid w:val="009C39EA"/>
    <w:rsid w:val="009D4273"/>
    <w:rsid w:val="009E5189"/>
    <w:rsid w:val="00A3014B"/>
    <w:rsid w:val="00A322E7"/>
    <w:rsid w:val="00A6024A"/>
    <w:rsid w:val="00A836FC"/>
    <w:rsid w:val="00AA222B"/>
    <w:rsid w:val="00AA38BF"/>
    <w:rsid w:val="00AC207D"/>
    <w:rsid w:val="00AC4F45"/>
    <w:rsid w:val="00AE5CE9"/>
    <w:rsid w:val="00B54986"/>
    <w:rsid w:val="00B64DF6"/>
    <w:rsid w:val="00BA208B"/>
    <w:rsid w:val="00C232DA"/>
    <w:rsid w:val="00C6070A"/>
    <w:rsid w:val="00C950D2"/>
    <w:rsid w:val="00CA49BA"/>
    <w:rsid w:val="00CD02B1"/>
    <w:rsid w:val="00CD0A72"/>
    <w:rsid w:val="00CD48E6"/>
    <w:rsid w:val="00CF03B3"/>
    <w:rsid w:val="00CF7312"/>
    <w:rsid w:val="00D146DB"/>
    <w:rsid w:val="00D14BBA"/>
    <w:rsid w:val="00D2700D"/>
    <w:rsid w:val="00D73606"/>
    <w:rsid w:val="00DD701C"/>
    <w:rsid w:val="00E21333"/>
    <w:rsid w:val="00E32522"/>
    <w:rsid w:val="00E668E8"/>
    <w:rsid w:val="00E90CD7"/>
    <w:rsid w:val="00E93461"/>
    <w:rsid w:val="00EA00E4"/>
    <w:rsid w:val="00EC131E"/>
    <w:rsid w:val="00F87743"/>
    <w:rsid w:val="00FA1686"/>
    <w:rsid w:val="00FD1332"/>
    <w:rsid w:val="00FD6CBF"/>
    <w:rsid w:val="00FF29E6"/>
    <w:rsid w:val="00FF2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4FDDEC1C"/>
  <w15:chartTrackingRefBased/>
  <w15:docId w15:val="{ECDEDA0E-92B8-40AA-A570-53E78EF58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" w:qFormat="1"/>
    <w:lsdException w:name="Quote" w:uiPriority="6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uiPriority="31" w:qFormat="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061C"/>
    <w:pPr>
      <w:spacing w:line="240" w:lineRule="exact"/>
    </w:pPr>
    <w:rPr>
      <w:rFonts w:ascii="Asap" w:hAnsi="Asap"/>
      <w:color w:val="343A40"/>
      <w:sz w:val="20"/>
    </w:rPr>
  </w:style>
  <w:style w:type="paragraph" w:styleId="Heading1">
    <w:name w:val="heading 1"/>
    <w:basedOn w:val="Normal"/>
    <w:next w:val="Normal"/>
    <w:link w:val="Heading1Char"/>
    <w:uiPriority w:val="3"/>
    <w:qFormat/>
    <w:rsid w:val="008460A0"/>
    <w:pPr>
      <w:keepNext/>
      <w:keepLines/>
      <w:spacing w:before="240" w:line="500" w:lineRule="exact"/>
      <w:outlineLvl w:val="0"/>
    </w:pPr>
    <w:rPr>
      <w:rFonts w:eastAsiaTheme="majorEastAsia" w:cstheme="majorBidi"/>
      <w:color w:val="5F656C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3"/>
    <w:qFormat/>
    <w:rsid w:val="008460A0"/>
    <w:pPr>
      <w:keepNext/>
      <w:keepLines/>
      <w:spacing w:before="240" w:line="360" w:lineRule="exact"/>
      <w:outlineLvl w:val="1"/>
    </w:pPr>
    <w:rPr>
      <w:rFonts w:eastAsiaTheme="majorEastAsia" w:cstheme="majorBidi"/>
      <w:color w:val="5F656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3"/>
    <w:qFormat/>
    <w:rsid w:val="00083BC5"/>
    <w:pPr>
      <w:keepNext/>
      <w:keepLines/>
      <w:spacing w:before="240"/>
      <w:outlineLvl w:val="2"/>
    </w:pPr>
    <w:rPr>
      <w:rFonts w:eastAsiaTheme="majorEastAsia" w:cstheme="majorBidi"/>
      <w:b/>
      <w:color w:val="5F656C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4B475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3"/>
    <w:rsid w:val="008460A0"/>
    <w:rPr>
      <w:rFonts w:ascii="Asap" w:eastAsiaTheme="majorEastAsia" w:hAnsi="Asap" w:cstheme="majorBidi"/>
      <w:color w:val="5F656C"/>
      <w:sz w:val="36"/>
      <w:szCs w:val="32"/>
    </w:rPr>
  </w:style>
  <w:style w:type="paragraph" w:customStyle="1" w:styleId="BasicParagraph">
    <w:name w:val="[Basic Paragraph]"/>
    <w:basedOn w:val="Normal"/>
    <w:uiPriority w:val="99"/>
    <w:rsid w:val="00E32522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Cs w:val="24"/>
    </w:rPr>
  </w:style>
  <w:style w:type="paragraph" w:styleId="Title">
    <w:name w:val="Title"/>
    <w:basedOn w:val="Normal"/>
    <w:next w:val="Normal"/>
    <w:link w:val="TitleChar"/>
    <w:uiPriority w:val="1"/>
    <w:qFormat/>
    <w:rsid w:val="009D4273"/>
    <w:pPr>
      <w:spacing w:after="0" w:line="720" w:lineRule="exact"/>
      <w:contextualSpacing/>
      <w:jc w:val="center"/>
    </w:pPr>
    <w:rPr>
      <w:rFonts w:eastAsiaTheme="majorEastAsia" w:cstheme="majorBidi"/>
      <w:spacing w:val="-10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9D4273"/>
    <w:rPr>
      <w:rFonts w:ascii="Asap" w:eastAsiaTheme="majorEastAsia" w:hAnsi="Asap" w:cstheme="majorBidi"/>
      <w:color w:val="343A40"/>
      <w:spacing w:val="-10"/>
      <w:kern w:val="28"/>
      <w:sz w:val="60"/>
      <w:szCs w:val="56"/>
    </w:rPr>
  </w:style>
  <w:style w:type="paragraph" w:styleId="Subtitle">
    <w:name w:val="Subtitle"/>
    <w:basedOn w:val="Normal"/>
    <w:next w:val="Normal"/>
    <w:link w:val="SubtitleChar"/>
    <w:uiPriority w:val="2"/>
    <w:qFormat/>
    <w:rsid w:val="009D4273"/>
    <w:pPr>
      <w:numPr>
        <w:ilvl w:val="1"/>
      </w:numPr>
      <w:spacing w:before="240" w:line="360" w:lineRule="exact"/>
      <w:jc w:val="center"/>
    </w:pPr>
    <w:rPr>
      <w:rFonts w:eastAsiaTheme="minorEastAsia"/>
      <w:spacing w:val="15"/>
      <w:sz w:val="30"/>
    </w:rPr>
  </w:style>
  <w:style w:type="character" w:customStyle="1" w:styleId="SubtitleChar">
    <w:name w:val="Subtitle Char"/>
    <w:basedOn w:val="DefaultParagraphFont"/>
    <w:link w:val="Subtitle"/>
    <w:uiPriority w:val="2"/>
    <w:rsid w:val="009D4273"/>
    <w:rPr>
      <w:rFonts w:ascii="Asap" w:eastAsiaTheme="minorEastAsia" w:hAnsi="Asap"/>
      <w:color w:val="343A40"/>
      <w:spacing w:val="15"/>
      <w:sz w:val="30"/>
    </w:rPr>
  </w:style>
  <w:style w:type="character" w:customStyle="1" w:styleId="Heading2Char">
    <w:name w:val="Heading 2 Char"/>
    <w:basedOn w:val="DefaultParagraphFont"/>
    <w:link w:val="Heading2"/>
    <w:uiPriority w:val="3"/>
    <w:rsid w:val="008460A0"/>
    <w:rPr>
      <w:rFonts w:ascii="Asap" w:eastAsiaTheme="majorEastAsia" w:hAnsi="Asap" w:cstheme="majorBidi"/>
      <w:color w:val="5F656C"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3"/>
    <w:rsid w:val="00083BC5"/>
    <w:rPr>
      <w:rFonts w:ascii="Asap" w:eastAsiaTheme="majorEastAsia" w:hAnsi="Asap" w:cstheme="majorBidi"/>
      <w:b/>
      <w:color w:val="5F656C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7CB"/>
    <w:rPr>
      <w:rFonts w:asciiTheme="majorHAnsi" w:eastAsiaTheme="majorEastAsia" w:hAnsiTheme="majorHAnsi" w:cstheme="majorBidi"/>
      <w:i/>
      <w:iCs/>
      <w:color w:val="2E74B5" w:themeColor="accent1" w:themeShade="BF"/>
      <w:sz w:val="20"/>
    </w:rPr>
  </w:style>
  <w:style w:type="character" w:styleId="Emphasis">
    <w:name w:val="Emphasis"/>
    <w:basedOn w:val="DefaultParagraphFont"/>
    <w:uiPriority w:val="4"/>
    <w:qFormat/>
    <w:rsid w:val="004B4753"/>
    <w:rPr>
      <w:i/>
      <w:iCs/>
    </w:rPr>
  </w:style>
  <w:style w:type="character" w:styleId="IntenseEmphasis">
    <w:name w:val="Intense Emphasis"/>
    <w:basedOn w:val="DefaultParagraphFont"/>
    <w:uiPriority w:val="21"/>
    <w:semiHidden/>
    <w:rsid w:val="00601493"/>
    <w:rPr>
      <w:b/>
      <w:i/>
      <w:iCs/>
      <w:color w:val="auto"/>
    </w:rPr>
  </w:style>
  <w:style w:type="character" w:styleId="Strong">
    <w:name w:val="Strong"/>
    <w:basedOn w:val="DefaultParagraphFont"/>
    <w:uiPriority w:val="4"/>
    <w:qFormat/>
    <w:rsid w:val="00601493"/>
    <w:rPr>
      <w:b/>
      <w:bCs/>
      <w:color w:val="auto"/>
    </w:rPr>
  </w:style>
  <w:style w:type="character" w:styleId="SubtleReference">
    <w:name w:val="Subtle Reference"/>
    <w:basedOn w:val="DefaultParagraphFont"/>
    <w:uiPriority w:val="31"/>
    <w:semiHidden/>
    <w:qFormat/>
    <w:rsid w:val="001349BF"/>
    <w:rPr>
      <w:caps w:val="0"/>
      <w:smallCaps w:val="0"/>
      <w:color w:val="5F656C"/>
      <w:sz w:val="16"/>
    </w:rPr>
  </w:style>
  <w:style w:type="character" w:customStyle="1" w:styleId="StrongGreenHybridOnline">
    <w:name w:val="Strong Green (Hybrid &amp; Online)"/>
    <w:basedOn w:val="Strong"/>
    <w:uiPriority w:val="5"/>
    <w:qFormat/>
    <w:rsid w:val="0033192E"/>
    <w:rPr>
      <w:b/>
      <w:bCs/>
      <w:color w:val="7CAF42"/>
    </w:rPr>
  </w:style>
  <w:style w:type="character" w:customStyle="1" w:styleId="StrongYellowMultimedia">
    <w:name w:val="Strong Yellow (Multimedia_)"/>
    <w:basedOn w:val="Strong"/>
    <w:uiPriority w:val="5"/>
    <w:qFormat/>
    <w:rsid w:val="00601493"/>
    <w:rPr>
      <w:b/>
      <w:bCs/>
      <w:color w:val="E4AE23"/>
    </w:rPr>
  </w:style>
  <w:style w:type="character" w:customStyle="1" w:styleId="StrongRedeLearning">
    <w:name w:val="Strong Red (eLearning)"/>
    <w:basedOn w:val="Strong"/>
    <w:uiPriority w:val="5"/>
    <w:qFormat/>
    <w:rsid w:val="00601493"/>
    <w:rPr>
      <w:b/>
      <w:bCs/>
      <w:color w:val="DC3D30"/>
    </w:rPr>
  </w:style>
  <w:style w:type="character" w:customStyle="1" w:styleId="StrongTealInclusivity">
    <w:name w:val="Strong Teal (Inclusivity)"/>
    <w:basedOn w:val="Strong"/>
    <w:uiPriority w:val="5"/>
    <w:qFormat/>
    <w:rsid w:val="00601493"/>
    <w:rPr>
      <w:b/>
      <w:bCs/>
      <w:color w:val="1499AC"/>
    </w:rPr>
  </w:style>
  <w:style w:type="character" w:customStyle="1" w:styleId="StrongBlueCurriculum">
    <w:name w:val="Strong Blue (Curriculum)"/>
    <w:basedOn w:val="Strong"/>
    <w:uiPriority w:val="5"/>
    <w:qFormat/>
    <w:rsid w:val="00601493"/>
    <w:rPr>
      <w:b/>
      <w:bCs/>
      <w:color w:val="6879BB"/>
    </w:rPr>
  </w:style>
  <w:style w:type="character" w:customStyle="1" w:styleId="StrongPurpleFacultyPD">
    <w:name w:val="Strong Purple (Faculty PD)"/>
    <w:basedOn w:val="Strong"/>
    <w:uiPriority w:val="5"/>
    <w:qFormat/>
    <w:rsid w:val="00601493"/>
    <w:rPr>
      <w:b/>
      <w:bCs/>
      <w:color w:val="5D3E98"/>
    </w:rPr>
  </w:style>
  <w:style w:type="paragraph" w:customStyle="1" w:styleId="Reference">
    <w:name w:val="Reference"/>
    <w:basedOn w:val="Normal"/>
    <w:uiPriority w:val="6"/>
    <w:qFormat/>
    <w:rsid w:val="008140BA"/>
    <w:pPr>
      <w:contextualSpacing/>
    </w:pPr>
    <w:rPr>
      <w:color w:val="5F656C"/>
      <w:sz w:val="16"/>
    </w:rPr>
  </w:style>
  <w:style w:type="paragraph" w:styleId="Quote">
    <w:name w:val="Quote"/>
    <w:basedOn w:val="Normal"/>
    <w:next w:val="Normal"/>
    <w:link w:val="QuoteChar"/>
    <w:uiPriority w:val="6"/>
    <w:qFormat/>
    <w:rsid w:val="008460A0"/>
    <w:pPr>
      <w:spacing w:before="240" w:after="80"/>
      <w:ind w:left="1080" w:right="1080"/>
      <w:jc w:val="center"/>
    </w:pPr>
    <w:rPr>
      <w:iCs/>
    </w:rPr>
  </w:style>
  <w:style w:type="character" w:customStyle="1" w:styleId="QuoteChar">
    <w:name w:val="Quote Char"/>
    <w:basedOn w:val="DefaultParagraphFont"/>
    <w:link w:val="Quote"/>
    <w:uiPriority w:val="6"/>
    <w:rsid w:val="008460A0"/>
    <w:rPr>
      <w:rFonts w:ascii="Asap" w:hAnsi="Asap"/>
      <w:iCs/>
      <w:color w:val="343A40"/>
      <w:sz w:val="20"/>
    </w:rPr>
  </w:style>
  <w:style w:type="paragraph" w:customStyle="1" w:styleId="QuoteSource">
    <w:name w:val="Quote Source"/>
    <w:basedOn w:val="Quote"/>
    <w:uiPriority w:val="6"/>
    <w:qFormat/>
    <w:rsid w:val="008460A0"/>
    <w:pPr>
      <w:spacing w:before="0" w:after="160"/>
      <w:ind w:left="1440" w:right="720"/>
      <w:jc w:val="right"/>
    </w:pPr>
    <w:rPr>
      <w:color w:val="5F656C"/>
      <w:sz w:val="16"/>
    </w:rPr>
  </w:style>
  <w:style w:type="paragraph" w:styleId="Header">
    <w:name w:val="header"/>
    <w:basedOn w:val="Normal"/>
    <w:link w:val="HeaderChar"/>
    <w:uiPriority w:val="99"/>
    <w:unhideWhenUsed/>
    <w:rsid w:val="009E51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5189"/>
    <w:rPr>
      <w:rFonts w:ascii="Asap" w:hAnsi="Asap"/>
      <w:sz w:val="20"/>
    </w:rPr>
  </w:style>
  <w:style w:type="paragraph" w:styleId="Footer">
    <w:name w:val="footer"/>
    <w:basedOn w:val="Normal"/>
    <w:link w:val="FooterChar"/>
    <w:uiPriority w:val="99"/>
    <w:unhideWhenUsed/>
    <w:rsid w:val="009E51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5189"/>
    <w:rPr>
      <w:rFonts w:ascii="Asap" w:hAnsi="Asap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6D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6DA6"/>
    <w:rPr>
      <w:rFonts w:ascii="Segoe UI" w:hAnsi="Segoe UI" w:cs="Segoe UI"/>
      <w:sz w:val="18"/>
      <w:szCs w:val="18"/>
    </w:rPr>
  </w:style>
  <w:style w:type="paragraph" w:customStyle="1" w:styleId="ContactTextBox">
    <w:name w:val="Contact/Text Box"/>
    <w:basedOn w:val="Reference"/>
    <w:uiPriority w:val="7"/>
    <w:qFormat/>
    <w:rsid w:val="0090608D"/>
    <w:pPr>
      <w:spacing w:after="0"/>
      <w:ind w:left="288" w:right="288"/>
      <w:contextualSpacing w:val="0"/>
    </w:pPr>
  </w:style>
  <w:style w:type="table" w:styleId="TableGrid">
    <w:name w:val="Table Grid"/>
    <w:basedOn w:val="TableNormal"/>
    <w:uiPriority w:val="39"/>
    <w:rsid w:val="00E213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Body">
    <w:name w:val="Table Body"/>
    <w:basedOn w:val="Normal"/>
    <w:uiPriority w:val="8"/>
    <w:qFormat/>
    <w:rsid w:val="00D14BBA"/>
    <w:pPr>
      <w:spacing w:after="0"/>
    </w:pPr>
  </w:style>
  <w:style w:type="paragraph" w:customStyle="1" w:styleId="TableHead">
    <w:name w:val="Table Head"/>
    <w:basedOn w:val="TableBody"/>
    <w:uiPriority w:val="8"/>
    <w:qFormat/>
    <w:rsid w:val="00D14BBA"/>
    <w:rPr>
      <w:b/>
    </w:rPr>
  </w:style>
  <w:style w:type="paragraph" w:customStyle="1" w:styleId="NormalPost-Element">
    <w:name w:val="Normal (Post-Element)"/>
    <w:basedOn w:val="Normal"/>
    <w:qFormat/>
    <w:rsid w:val="00214B01"/>
    <w:pPr>
      <w:spacing w:before="160"/>
    </w:pPr>
  </w:style>
  <w:style w:type="paragraph" w:styleId="ListParagraph">
    <w:name w:val="List Paragraph"/>
    <w:basedOn w:val="Normal"/>
    <w:uiPriority w:val="7"/>
    <w:qFormat/>
    <w:rsid w:val="00783F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Murphy\Desktop\LCC-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LCC-template.dotx</Template>
  <TotalTime>47</TotalTime>
  <Pages>2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Rebecca Murphy</cp:lastModifiedBy>
  <cp:revision>13</cp:revision>
  <cp:lastPrinted>2018-04-18T13:31:00Z</cp:lastPrinted>
  <dcterms:created xsi:type="dcterms:W3CDTF">2018-04-17T12:32:00Z</dcterms:created>
  <dcterms:modified xsi:type="dcterms:W3CDTF">2018-04-18T13:34:00Z</dcterms:modified>
</cp:coreProperties>
</file>