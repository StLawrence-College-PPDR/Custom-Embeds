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000000" w:themeColor="text1"/>
        </w:rPr>
        <w:id w:val="2022112347"/>
        <w:docPartObj>
          <w:docPartGallery w:val="Cover Pages"/>
          <w:docPartUnique/>
        </w:docPartObj>
      </w:sdtPr>
      <w:sdtEndPr/>
      <w:sdtContent>
        <w:p w:rsidR="004407C4" w:rsidRDefault="004407C4">
          <w:pPr>
            <w:spacing w:line="259" w:lineRule="auto"/>
            <w:rPr>
              <w:color w:val="000000" w:themeColor="text1"/>
            </w:rPr>
          </w:pPr>
          <w:r w:rsidRPr="004407C4">
            <w:rPr>
              <w:rFonts w:asciiTheme="majorHAnsi" w:eastAsiaTheme="majorEastAsia" w:hAnsiTheme="majorHAnsi" w:cstheme="majorBidi"/>
              <w:noProof/>
              <w:color w:val="2E74B5" w:themeColor="accent1" w:themeShade="BF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posOffset>-76199</wp:posOffset>
                    </wp:positionH>
                    <wp:positionV relativeFrom="page">
                      <wp:posOffset>-114300</wp:posOffset>
                    </wp:positionV>
                    <wp:extent cx="7905750" cy="10248900"/>
                    <wp:effectExtent l="0" t="0" r="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05750" cy="102489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2F61" w:rsidRDefault="00EB2F61"/>
                              <w:tbl>
                                <w:tblPr>
                                  <w:tblW w:w="4917" w:type="pct"/>
                                  <w:jc w:val="center"/>
                                  <w:tblBorders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509"/>
                                  <w:gridCol w:w="4724"/>
                                </w:tblGrid>
                                <w:tr w:rsidR="000E1E55" w:rsidTr="00EB2F61">
                                  <w:trPr>
                                    <w:trHeight w:val="14589"/>
                                    <w:jc w:val="center"/>
                                  </w:trPr>
                                  <w:tc>
                                    <w:tcPr>
                                      <w:tcW w:w="3069" w:type="pct"/>
                                      <w:tcBorders>
                                        <w:top w:val="nil"/>
                                        <w:bottom w:val="single" w:sz="4" w:space="0" w:color="343A40"/>
                                        <w:right w:val="single" w:sz="4" w:space="0" w:color="F2F2F2" w:themeColor="background1" w:themeShade="F2"/>
                                      </w:tcBorders>
                                      <w:shd w:val="clear" w:color="auto" w:fill="F2F2F2" w:themeFill="background1" w:themeFillShade="F2"/>
                                      <w:vAlign w:val="center"/>
                                    </w:tcPr>
                                    <w:p w:rsidR="004407C4" w:rsidRPr="000E1E55" w:rsidRDefault="004407C4">
                                      <w:pPr>
                                        <w:jc w:val="right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  <w:p w:rsidR="00D228E2" w:rsidRPr="00EB2F61" w:rsidRDefault="009A2FB5" w:rsidP="00D228E2">
                                      <w:pPr>
                                        <w:pStyle w:val="Title"/>
                                        <w:jc w:val="right"/>
                                        <w:rPr>
                                          <w:rStyle w:val="TitleChar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Style w:val="TitleChar"/>
                                          <w:b/>
                                        </w:rPr>
                                        <w:t>Revision to St. Lawrence College’s Program Development Procedure (Chart)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eastAsiaTheme="majorEastAsia" w:cstheme="majorBidi"/>
                                          <w:i/>
                                          <w:color w:val="5F656C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4407C4" w:rsidRPr="00B10114" w:rsidRDefault="009A2FB5" w:rsidP="00EB2F61">
                                          <w:pPr>
                                            <w:spacing w:before="240"/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eastAsiaTheme="majorEastAsia" w:cstheme="majorBidi"/>
                                              <w:i/>
                                              <w:color w:val="5F656C"/>
                                            </w:rPr>
                                            <w:t>2018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931" w:type="pct"/>
                                      <w:tcBorders>
                                        <w:left w:val="single" w:sz="4" w:space="0" w:color="F2F2F2" w:themeColor="background1" w:themeShade="F2"/>
                                      </w:tcBorders>
                                      <w:shd w:val="clear" w:color="auto" w:fill="FFFFFF" w:themeFill="background1"/>
                                      <w:vAlign w:val="center"/>
                                    </w:tcPr>
                                    <w:p w:rsidR="00D71AD1" w:rsidRDefault="00D71AD1" w:rsidP="00B1011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rFonts w:ascii="Asap" w:hAnsi="Asap"/>
                                          <w:color w:val="44546A" w:themeColor="text2"/>
                                        </w:rPr>
                                      </w:pPr>
                                    </w:p>
                                    <w:p w:rsidR="000E1E55" w:rsidRPr="00EB2F61" w:rsidRDefault="00626012" w:rsidP="00B1011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olor w:val="44546A" w:themeColor="text2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</w:rPr>
                                        <w:pict>
                                          <v:shapetype id="_x0000_t75" coordsize="21600,21600" o:spt="75" o:preferrelative="t" path="m@4@5l@4@11@9@11@9@5xe" filled="f" stroked="f">
                                            <v:stroke joinstyle="miter"/>
                                            <v:formulas>
                                              <v:f eqn="if lineDrawn pixelLineWidth 0"/>
                                              <v:f eqn="sum @0 1 0"/>
                                              <v:f eqn="sum 0 0 @1"/>
                                              <v:f eqn="prod @2 1 2"/>
                                              <v:f eqn="prod @3 21600 pixelWidth"/>
                                              <v:f eqn="prod @3 21600 pixelHeight"/>
                                              <v:f eqn="sum @0 0 1"/>
                                              <v:f eqn="prod @6 1 2"/>
                                              <v:f eqn="prod @7 21600 pixelWidth"/>
                                              <v:f eqn="sum @8 21600 0"/>
                                              <v:f eqn="prod @7 21600 pixelHeight"/>
                                              <v:f eqn="sum @10 21600 0"/>
                                            </v:formulas>
                                            <v:path o:extrusionok="f" gradientshapeok="t" o:connecttype="rect"/>
                                            <o:lock v:ext="edit" aspectratio="t"/>
                                          </v:shapetype>
                                          <v:shape id="_x0000_i1026" type="#_x0000_t75" style="width:186.75pt;height:40.5pt">
                                            <v:imagedata r:id="rId9" o:title="SCTL-Charcoal@4x"/>
                                          </v:shape>
                                        </w:pict>
                                      </w:r>
                                    </w:p>
                                    <w:p w:rsidR="004407C4" w:rsidRPr="00326922" w:rsidRDefault="00626012" w:rsidP="000E1E55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rFonts w:ascii="Asap" w:hAnsi="Asap"/>
                                          <w:color w:val="5F656C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Asap" w:hAnsi="Asap"/>
                                            <w:i/>
                                            <w:color w:val="5F656C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71AD1" w:rsidRPr="00EB2F61">
                                            <w:rPr>
                                              <w:rFonts w:ascii="Asap" w:hAnsi="Asap"/>
                                              <w:i/>
                                              <w:color w:val="5F656C"/>
                                            </w:rPr>
                                            <w:t>St. Lawrence College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4407C4" w:rsidRDefault="004407C4" w:rsidP="000E1E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-6pt;margin-top:-9pt;width:622.5pt;height:80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" fillcolor="#f2f2f2 [3052]" stroked="f" strokeweight=".5pt">
                    <v:textbox inset="0,0,0,0">
                      <w:txbxContent>
                        <w:p w:rsidR="00EB2F61" w:rsidRDefault="00EB2F61"/>
                        <w:tbl>
                          <w:tblPr>
                            <w:tblW w:w="4917" w:type="pct"/>
                            <w:jc w:val="center"/>
                            <w:tblBorders>
                              <w:insideH w:val="single" w:sz="4" w:space="0" w:color="auto"/>
                              <w:insideV w:val="single" w:sz="4" w:space="0" w:color="auto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509"/>
                            <w:gridCol w:w="4724"/>
                          </w:tblGrid>
                          <w:tr w:rsidR="000E1E55" w:rsidTr="00EB2F61">
                            <w:trPr>
                              <w:trHeight w:val="14589"/>
                              <w:jc w:val="center"/>
                            </w:trPr>
                            <w:tc>
                              <w:tcPr>
                                <w:tcW w:w="3069" w:type="pct"/>
                                <w:tcBorders>
                                  <w:top w:val="nil"/>
                                  <w:bottom w:val="single" w:sz="4" w:space="0" w:color="343A40"/>
                                  <w:right w:val="single" w:sz="4" w:space="0" w:color="F2F2F2" w:themeColor="background1" w:themeShade="F2"/>
                                </w:tcBorders>
                                <w:shd w:val="clear" w:color="auto" w:fill="F2F2F2" w:themeFill="background1" w:themeFillShade="F2"/>
                                <w:vAlign w:val="center"/>
                              </w:tcPr>
                              <w:p w:rsidR="004407C4" w:rsidRPr="000E1E55" w:rsidRDefault="004407C4">
                                <w:pPr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:rsidR="00D228E2" w:rsidRPr="00EB2F61" w:rsidRDefault="009A2FB5" w:rsidP="00D228E2">
                                <w:pPr>
                                  <w:pStyle w:val="Title"/>
                                  <w:jc w:val="right"/>
                                  <w:rPr>
                                    <w:rStyle w:val="TitleChar"/>
                                    <w:b/>
                                  </w:rPr>
                                </w:pPr>
                                <w:r>
                                  <w:rPr>
                                    <w:rStyle w:val="TitleChar"/>
                                    <w:b/>
                                  </w:rPr>
                                  <w:t>Revision to St. Lawrence College’s Program Development Procedure (Chart)</w:t>
                                </w:r>
                              </w:p>
                              <w:sdt>
                                <w:sdtPr>
                                  <w:rPr>
                                    <w:rFonts w:eastAsiaTheme="majorEastAsia" w:cstheme="majorBidi"/>
                                    <w:i/>
                                    <w:color w:val="5F656C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4407C4" w:rsidRPr="00B10114" w:rsidRDefault="009A2FB5" w:rsidP="00EB2F61">
                                    <w:pPr>
                                      <w:spacing w:before="240"/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  <w:i/>
                                        <w:color w:val="5F656C"/>
                                      </w:rPr>
                                      <w:t>2018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931" w:type="pct"/>
                                <w:tcBorders>
                                  <w:left w:val="single" w:sz="4" w:space="0" w:color="F2F2F2" w:themeColor="background1" w:themeShade="F2"/>
                                </w:tcBorders>
                                <w:shd w:val="clear" w:color="auto" w:fill="FFFFFF" w:themeFill="background1"/>
                                <w:vAlign w:val="center"/>
                              </w:tcPr>
                              <w:p w:rsidR="00D71AD1" w:rsidRDefault="00D71AD1" w:rsidP="00B10114">
                                <w:pPr>
                                  <w:pStyle w:val="NoSpacing"/>
                                  <w:spacing w:before="240"/>
                                  <w:rPr>
                                    <w:rFonts w:ascii="Asap" w:hAnsi="Asap"/>
                                    <w:color w:val="44546A" w:themeColor="text2"/>
                                  </w:rPr>
                                </w:pPr>
                              </w:p>
                              <w:p w:rsidR="000E1E55" w:rsidRPr="00EB2F61" w:rsidRDefault="00626012" w:rsidP="00B10114">
                                <w:pPr>
                                  <w:pStyle w:val="NoSpacing"/>
                                  <w:spacing w:before="240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pict>
                                    <v:shape id="_x0000_i1026" type="#_x0000_t75" style="width:186.75pt;height:40.5pt">
                                      <v:imagedata r:id="rId9" o:title="SCTL-Charcoal@4x"/>
                                    </v:shape>
                                  </w:pict>
                                </w:r>
                              </w:p>
                              <w:p w:rsidR="004407C4" w:rsidRPr="00326922" w:rsidRDefault="00626012" w:rsidP="000E1E55">
                                <w:pPr>
                                  <w:pStyle w:val="NoSpacing"/>
                                  <w:spacing w:before="240"/>
                                  <w:rPr>
                                    <w:rFonts w:ascii="Asap" w:hAnsi="Asap"/>
                                    <w:color w:val="5F656C"/>
                                  </w:rPr>
                                </w:pPr>
                                <w:sdt>
                                  <w:sdtPr>
                                    <w:rPr>
                                      <w:rFonts w:ascii="Asap" w:hAnsi="Asap"/>
                                      <w:i/>
                                      <w:color w:val="5F656C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71AD1" w:rsidRPr="00EB2F61">
                                      <w:rPr>
                                        <w:rFonts w:ascii="Asap" w:hAnsi="Asap"/>
                                        <w:i/>
                                        <w:color w:val="5F656C"/>
                                      </w:rPr>
                                      <w:t>St. Lawrence College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4407C4" w:rsidRDefault="004407C4" w:rsidP="000E1E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color w:val="000000" w:themeColor="text1"/>
            </w:rPr>
            <w:br w:type="page"/>
          </w:r>
        </w:p>
      </w:sdtContent>
    </w:sdt>
    <w:p w:rsidR="00E12AB0" w:rsidRDefault="00E12AB0" w:rsidP="00841145">
      <w:pPr>
        <w:pStyle w:val="Title"/>
        <w:sectPr w:rsidR="00E12AB0" w:rsidSect="00E12AB0">
          <w:headerReference w:type="default" r:id="rId10"/>
          <w:pgSz w:w="12240" w:h="15840"/>
          <w:pgMar w:top="1620" w:right="1080" w:bottom="1620" w:left="1080" w:header="630" w:footer="600" w:gutter="0"/>
          <w:pgNumType w:start="0"/>
          <w:cols w:space="720"/>
          <w:titlePg/>
          <w:docGrid w:linePitch="360"/>
        </w:sectPr>
      </w:pPr>
      <w:bookmarkStart w:id="0" w:name="_GoBack"/>
      <w:bookmarkEnd w:id="0"/>
    </w:p>
    <w:p w:rsidR="00DD21C4" w:rsidRPr="009137CB" w:rsidRDefault="009A2FB5" w:rsidP="00841145">
      <w:pPr>
        <w:pStyle w:val="Title"/>
      </w:pPr>
      <w:r>
        <w:lastRenderedPageBreak/>
        <w:t>Revision to SLC’s Program Development Procedure (Chart)</w:t>
      </w:r>
    </w:p>
    <w:p w:rsidR="00DD21C4" w:rsidRPr="009137CB" w:rsidRDefault="009A2FB5" w:rsidP="00841145">
      <w:pPr>
        <w:pStyle w:val="Subtitle"/>
      </w:pPr>
      <w:r>
        <w:t>Prepared by: Jacqueline Schoemaker Holmes, Program Developer</w:t>
      </w:r>
    </w:p>
    <w:p w:rsidR="00326922" w:rsidRDefault="00326922" w:rsidP="00DD21C4"/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402"/>
        <w:gridCol w:w="2402"/>
        <w:gridCol w:w="3002"/>
      </w:tblGrid>
      <w:tr w:rsidR="00DD21C4" w:rsidTr="00326922">
        <w:tc>
          <w:tcPr>
            <w:tcW w:w="1734" w:type="dxa"/>
          </w:tcPr>
          <w:p w:rsidR="00DD21C4" w:rsidRPr="00326922" w:rsidRDefault="00DD21C4" w:rsidP="009959E0">
            <w:pPr>
              <w:rPr>
                <w:color w:val="FFFFFF" w:themeColor="background1"/>
              </w:rPr>
            </w:pPr>
          </w:p>
        </w:tc>
        <w:tc>
          <w:tcPr>
            <w:tcW w:w="2402" w:type="dxa"/>
            <w:shd w:val="clear" w:color="auto" w:fill="343A40"/>
          </w:tcPr>
          <w:p w:rsidR="00DD21C4" w:rsidRPr="00326922" w:rsidRDefault="009A2FB5" w:rsidP="009959E0">
            <w:pPr>
              <w:pStyle w:val="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Step</w:t>
            </w:r>
          </w:p>
        </w:tc>
        <w:tc>
          <w:tcPr>
            <w:tcW w:w="2402" w:type="dxa"/>
            <w:shd w:val="clear" w:color="auto" w:fill="343A40"/>
          </w:tcPr>
          <w:p w:rsidR="00DD21C4" w:rsidRPr="00164B51" w:rsidRDefault="009A2FB5" w:rsidP="009959E0">
            <w:pPr>
              <w:pStyle w:val="TableHead"/>
              <w:rPr>
                <w:color w:val="F2F3F5"/>
              </w:rPr>
            </w:pPr>
            <w:r>
              <w:rPr>
                <w:color w:val="F2F3F5"/>
              </w:rPr>
              <w:t>Person Responsible</w:t>
            </w:r>
          </w:p>
        </w:tc>
        <w:tc>
          <w:tcPr>
            <w:tcW w:w="3002" w:type="dxa"/>
            <w:shd w:val="clear" w:color="auto" w:fill="343A40"/>
          </w:tcPr>
          <w:p w:rsidR="00DD21C4" w:rsidRPr="00164B51" w:rsidRDefault="009A2FB5" w:rsidP="009959E0">
            <w:pPr>
              <w:pStyle w:val="TableHead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Necessary Elements/Actions</w:t>
            </w:r>
          </w:p>
        </w:tc>
      </w:tr>
      <w:tr w:rsidR="00DD21C4" w:rsidTr="009959E0">
        <w:trPr>
          <w:cantSplit/>
        </w:trPr>
        <w:tc>
          <w:tcPr>
            <w:tcW w:w="1734" w:type="dxa"/>
          </w:tcPr>
          <w:p w:rsidR="00DD21C4" w:rsidRPr="00164B51" w:rsidRDefault="00DD21C4" w:rsidP="009959E0">
            <w:pPr>
              <w:pStyle w:val="TableHead"/>
            </w:pPr>
          </w:p>
        </w:tc>
        <w:tc>
          <w:tcPr>
            <w:tcW w:w="2402" w:type="dxa"/>
          </w:tcPr>
          <w:p w:rsidR="00DD21C4" w:rsidRPr="00A24C6F" w:rsidRDefault="00A24C6F" w:rsidP="009959E0">
            <w:pPr>
              <w:pStyle w:val="TableBody"/>
              <w:rPr>
                <w:b/>
              </w:rPr>
            </w:pPr>
            <w:r w:rsidRPr="00A24C6F">
              <w:rPr>
                <w:b/>
              </w:rPr>
              <w:t xml:space="preserve">1. Program Idea Submitted </w:t>
            </w:r>
          </w:p>
        </w:tc>
        <w:tc>
          <w:tcPr>
            <w:tcW w:w="2402" w:type="dxa"/>
          </w:tcPr>
          <w:p w:rsidR="00DD21C4" w:rsidRPr="00164B51" w:rsidRDefault="00A24C6F" w:rsidP="009959E0">
            <w:pPr>
              <w:pStyle w:val="TableBody"/>
            </w:pPr>
            <w:r>
              <w:t>Internal or External Stakeholder</w:t>
            </w:r>
          </w:p>
        </w:tc>
        <w:tc>
          <w:tcPr>
            <w:tcW w:w="3002" w:type="dxa"/>
          </w:tcPr>
          <w:p w:rsidR="00A24C6F" w:rsidRPr="00A24C6F" w:rsidRDefault="00A24C6F" w:rsidP="00A24C6F">
            <w:pPr>
              <w:pStyle w:val="ListParagraph"/>
              <w:numPr>
                <w:ilvl w:val="0"/>
                <w:numId w:val="2"/>
              </w:numPr>
            </w:pPr>
            <w:r w:rsidRPr="00A24C6F">
              <w:t>Program idea submission form</w:t>
            </w:r>
          </w:p>
          <w:p w:rsidR="00A24C6F" w:rsidRPr="00A24C6F" w:rsidRDefault="00A24C6F" w:rsidP="00A24C6F">
            <w:pPr>
              <w:pStyle w:val="ListParagraph"/>
              <w:numPr>
                <w:ilvl w:val="0"/>
                <w:numId w:val="2"/>
              </w:numPr>
            </w:pPr>
            <w:r w:rsidRPr="00A24C6F">
              <w:t>Cross-referenced with historical/recent submissions</w:t>
            </w:r>
          </w:p>
          <w:p w:rsidR="00A24C6F" w:rsidRPr="00A24C6F" w:rsidRDefault="00A24C6F" w:rsidP="00A24C6F">
            <w:pPr>
              <w:pStyle w:val="ListParagraph"/>
              <w:numPr>
                <w:ilvl w:val="0"/>
                <w:numId w:val="2"/>
              </w:numPr>
            </w:pPr>
            <w:r w:rsidRPr="00A24C6F">
              <w:t>Decision made about moving forward with concept paper</w:t>
            </w:r>
          </w:p>
          <w:p w:rsidR="00DD21C4" w:rsidRPr="00A24C6F" w:rsidRDefault="00A24C6F" w:rsidP="00A24C6F">
            <w:pPr>
              <w:pStyle w:val="ListParagraph"/>
              <w:numPr>
                <w:ilvl w:val="0"/>
                <w:numId w:val="2"/>
              </w:numPr>
            </w:pPr>
            <w:r w:rsidRPr="00A24C6F">
              <w:t>If the idea does not proceed, idea originator is informed to close the loop</w:t>
            </w:r>
          </w:p>
        </w:tc>
      </w:tr>
      <w:tr w:rsidR="00A24C6F" w:rsidTr="009959E0">
        <w:tc>
          <w:tcPr>
            <w:tcW w:w="1734" w:type="dxa"/>
            <w:shd w:val="clear" w:color="auto" w:fill="F2F3F5"/>
          </w:tcPr>
          <w:p w:rsidR="00A24C6F" w:rsidRPr="00164B51" w:rsidRDefault="00A24C6F" w:rsidP="00A24C6F">
            <w:pPr>
              <w:pStyle w:val="TableHead"/>
            </w:pPr>
          </w:p>
        </w:tc>
        <w:tc>
          <w:tcPr>
            <w:tcW w:w="2402" w:type="dxa"/>
            <w:shd w:val="clear" w:color="auto" w:fill="F2F3F5"/>
          </w:tcPr>
          <w:p w:rsidR="00A24C6F" w:rsidRPr="00A24C6F" w:rsidRDefault="00A24C6F" w:rsidP="00A24C6F">
            <w:pPr>
              <w:pStyle w:val="TableBody"/>
              <w:rPr>
                <w:b/>
              </w:rPr>
            </w:pPr>
            <w:r w:rsidRPr="00A24C6F">
              <w:rPr>
                <w:b/>
              </w:rPr>
              <w:t>2. Concept Paper</w:t>
            </w:r>
          </w:p>
        </w:tc>
        <w:tc>
          <w:tcPr>
            <w:tcW w:w="2402" w:type="dxa"/>
            <w:shd w:val="clear" w:color="auto" w:fill="F2F3F5"/>
          </w:tcPr>
          <w:p w:rsidR="00A24C6F" w:rsidRDefault="00A24C6F" w:rsidP="00A24C6F">
            <w:r>
              <w:t>Idea Originator (with assistance from the Program Developer and Institutional Researcher)</w:t>
            </w:r>
          </w:p>
          <w:p w:rsidR="00A24C6F" w:rsidRPr="00164B51" w:rsidRDefault="00A24C6F" w:rsidP="00A24C6F"/>
        </w:tc>
        <w:tc>
          <w:tcPr>
            <w:tcW w:w="3002" w:type="dxa"/>
            <w:shd w:val="clear" w:color="auto" w:fill="F2F3F5"/>
          </w:tcPr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Brief rationale for the program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Program title, campus, delivery, and proposed credential 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Program description 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Institutional fit/relationship to Strategic Mandate Agreement (SMA)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Information from Program Advisory Committee (PAC) meetings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Competitor data, comparator KPIs, student and workforce demand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Student and employment demand for program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Consultation </w:t>
            </w:r>
          </w:p>
        </w:tc>
      </w:tr>
      <w:tr w:rsidR="00A24C6F" w:rsidRPr="00A24C6F" w:rsidTr="00571FAF">
        <w:trPr>
          <w:cantSplit/>
        </w:trPr>
        <w:tc>
          <w:tcPr>
            <w:tcW w:w="1734" w:type="dxa"/>
          </w:tcPr>
          <w:p w:rsidR="00A24C6F" w:rsidRPr="00164B51" w:rsidRDefault="00A24C6F" w:rsidP="00A24C6F">
            <w:pPr>
              <w:pStyle w:val="TableHead"/>
            </w:pPr>
          </w:p>
        </w:tc>
        <w:tc>
          <w:tcPr>
            <w:tcW w:w="2402" w:type="dxa"/>
          </w:tcPr>
          <w:p w:rsidR="00A24C6F" w:rsidRPr="00A24C6F" w:rsidRDefault="00A24C6F" w:rsidP="00A24C6F">
            <w:pPr>
              <w:pStyle w:val="TableBody"/>
              <w:rPr>
                <w:b/>
              </w:rPr>
            </w:pPr>
            <w:r w:rsidRPr="00A24C6F">
              <w:rPr>
                <w:b/>
              </w:rPr>
              <w:t>3</w:t>
            </w:r>
            <w:r w:rsidRPr="00A24C6F">
              <w:rPr>
                <w:b/>
              </w:rPr>
              <w:t xml:space="preserve">. </w:t>
            </w:r>
            <w:r>
              <w:rPr>
                <w:b/>
              </w:rPr>
              <w:t>Departmental Dean Review</w:t>
            </w:r>
            <w:r w:rsidRPr="00A24C6F">
              <w:rPr>
                <w:b/>
              </w:rPr>
              <w:t xml:space="preserve"> </w:t>
            </w:r>
          </w:p>
        </w:tc>
        <w:tc>
          <w:tcPr>
            <w:tcW w:w="2402" w:type="dxa"/>
          </w:tcPr>
          <w:p w:rsidR="00A24C6F" w:rsidRPr="00164B51" w:rsidRDefault="00A24C6F" w:rsidP="00A24C6F">
            <w:pPr>
              <w:pStyle w:val="TableBody"/>
            </w:pPr>
            <w:r>
              <w:t>Program Developer ensures the Dean(s) where the program would fit reviews the program idea in order to identify an Academic Lead for program development</w:t>
            </w:r>
          </w:p>
        </w:tc>
        <w:tc>
          <w:tcPr>
            <w:tcW w:w="3002" w:type="dxa"/>
          </w:tcPr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Relevant Dean(s) are advised and review concept paper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An Academic Lead is identified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Identification of what information is needed for the Strategic Enrolment Management (SEM) Committee </w:t>
            </w:r>
          </w:p>
        </w:tc>
      </w:tr>
      <w:tr w:rsidR="00A24C6F" w:rsidTr="00571FAF">
        <w:tc>
          <w:tcPr>
            <w:tcW w:w="1734" w:type="dxa"/>
            <w:shd w:val="clear" w:color="auto" w:fill="F2F3F5"/>
          </w:tcPr>
          <w:p w:rsidR="00A24C6F" w:rsidRPr="00164B51" w:rsidRDefault="00A24C6F" w:rsidP="00571FAF">
            <w:pPr>
              <w:pStyle w:val="TableHead"/>
            </w:pPr>
          </w:p>
        </w:tc>
        <w:tc>
          <w:tcPr>
            <w:tcW w:w="2402" w:type="dxa"/>
            <w:shd w:val="clear" w:color="auto" w:fill="F2F3F5"/>
          </w:tcPr>
          <w:p w:rsidR="00A24C6F" w:rsidRPr="00A24C6F" w:rsidRDefault="00A24C6F" w:rsidP="00571FAF">
            <w:pPr>
              <w:pStyle w:val="TableBody"/>
              <w:rPr>
                <w:b/>
              </w:rPr>
            </w:pPr>
            <w:r>
              <w:rPr>
                <w:b/>
              </w:rPr>
              <w:t xml:space="preserve">4. </w:t>
            </w:r>
            <w:r w:rsidRPr="002025EC">
              <w:rPr>
                <w:b/>
              </w:rPr>
              <w:t>Strategic Enro</w:t>
            </w:r>
            <w:r>
              <w:rPr>
                <w:b/>
              </w:rPr>
              <w:t>llment Management Committee Consultation</w:t>
            </w:r>
          </w:p>
        </w:tc>
        <w:tc>
          <w:tcPr>
            <w:tcW w:w="2402" w:type="dxa"/>
            <w:shd w:val="clear" w:color="auto" w:fill="F2F3F5"/>
          </w:tcPr>
          <w:p w:rsidR="00A24C6F" w:rsidRPr="00164B51" w:rsidRDefault="00A24C6F" w:rsidP="00A24C6F">
            <w:r>
              <w:t>Academic Lead and Program Developer</w:t>
            </w:r>
          </w:p>
        </w:tc>
        <w:tc>
          <w:tcPr>
            <w:tcW w:w="3002" w:type="dxa"/>
            <w:shd w:val="clear" w:color="auto" w:fill="F2F3F5"/>
          </w:tcPr>
          <w:p w:rsidR="00A24C6F" w:rsidRDefault="00A24C6F" w:rsidP="00571FAF">
            <w:pPr>
              <w:pStyle w:val="ListParagraph"/>
              <w:numPr>
                <w:ilvl w:val="0"/>
                <w:numId w:val="3"/>
              </w:numPr>
            </w:pPr>
            <w:r>
              <w:t xml:space="preserve">SEM gathers relevant data/information needed and provides comments for consideration to forward to Dean’s Council  </w:t>
            </w:r>
          </w:p>
        </w:tc>
      </w:tr>
      <w:tr w:rsidR="00A24C6F" w:rsidTr="00571FAF">
        <w:trPr>
          <w:cantSplit/>
        </w:trPr>
        <w:tc>
          <w:tcPr>
            <w:tcW w:w="1734" w:type="dxa"/>
          </w:tcPr>
          <w:p w:rsidR="00A24C6F" w:rsidRPr="00164B51" w:rsidRDefault="00A24C6F" w:rsidP="00571FAF">
            <w:pPr>
              <w:pStyle w:val="TableHead"/>
            </w:pPr>
          </w:p>
        </w:tc>
        <w:tc>
          <w:tcPr>
            <w:tcW w:w="2402" w:type="dxa"/>
          </w:tcPr>
          <w:p w:rsidR="00A24C6F" w:rsidRPr="00A24C6F" w:rsidRDefault="00A24C6F" w:rsidP="00A24C6F">
            <w:pPr>
              <w:pStyle w:val="TableBody"/>
              <w:rPr>
                <w:b/>
              </w:rPr>
            </w:pPr>
            <w:r>
              <w:rPr>
                <w:b/>
              </w:rPr>
              <w:t>5</w:t>
            </w:r>
            <w:r w:rsidRPr="00A24C6F">
              <w:rPr>
                <w:b/>
              </w:rPr>
              <w:t xml:space="preserve">. </w:t>
            </w:r>
            <w:r>
              <w:rPr>
                <w:b/>
              </w:rPr>
              <w:t>Preparation of Business Plan</w:t>
            </w:r>
          </w:p>
        </w:tc>
        <w:tc>
          <w:tcPr>
            <w:tcW w:w="2402" w:type="dxa"/>
          </w:tcPr>
          <w:p w:rsidR="00A24C6F" w:rsidRPr="00164B51" w:rsidRDefault="00A24C6F" w:rsidP="00A24C6F">
            <w:pPr>
              <w:pStyle w:val="TableBody"/>
            </w:pPr>
            <w:r>
              <w:t xml:space="preserve">Program Developer </w:t>
            </w:r>
          </w:p>
        </w:tc>
        <w:tc>
          <w:tcPr>
            <w:tcW w:w="3002" w:type="dxa"/>
          </w:tcPr>
          <w:p w:rsidR="00A24C6F" w:rsidRDefault="00A24C6F" w:rsidP="00A24C6F">
            <w:r>
              <w:t xml:space="preserve">The Business Plan requires: </w:t>
            </w:r>
          </w:p>
          <w:p w:rsidR="00A24C6F" w:rsidRDefault="00A24C6F" w:rsidP="00A24C6F">
            <w:r>
              <w:t>Program description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Identification of any unique program requirements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Comment on proposed modes of delivery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>Program of instruction term offering including program hours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Evidence of student demand and community need for the program 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Evidence of consultation – both internal and external 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Proposed admission requirements 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Target enrollments </w:t>
            </w:r>
          </w:p>
          <w:p w:rsidR="00A24C6F" w:rsidRDefault="00A24C6F" w:rsidP="00A24C6F">
            <w:pPr>
              <w:pStyle w:val="ListParagraph"/>
              <w:numPr>
                <w:ilvl w:val="0"/>
                <w:numId w:val="3"/>
              </w:numPr>
            </w:pPr>
            <w:r>
              <w:t xml:space="preserve">Draft New Program Proposal Operating Budget Worksheet </w:t>
            </w:r>
          </w:p>
        </w:tc>
      </w:tr>
      <w:tr w:rsidR="00A24C6F" w:rsidTr="00571FAF">
        <w:tc>
          <w:tcPr>
            <w:tcW w:w="1734" w:type="dxa"/>
            <w:shd w:val="clear" w:color="auto" w:fill="F2F3F5"/>
          </w:tcPr>
          <w:p w:rsidR="00A24C6F" w:rsidRPr="00164B51" w:rsidRDefault="00A24C6F" w:rsidP="00571FAF">
            <w:pPr>
              <w:pStyle w:val="TableHead"/>
            </w:pPr>
          </w:p>
        </w:tc>
        <w:tc>
          <w:tcPr>
            <w:tcW w:w="2402" w:type="dxa"/>
            <w:shd w:val="clear" w:color="auto" w:fill="F2F3F5"/>
          </w:tcPr>
          <w:p w:rsidR="00A24C6F" w:rsidRPr="00A24C6F" w:rsidRDefault="00A24C6F" w:rsidP="00A24C6F">
            <w:pPr>
              <w:pStyle w:val="TableBody"/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b/>
              </w:rPr>
              <w:t xml:space="preserve">. </w:t>
            </w:r>
            <w:r>
              <w:rPr>
                <w:b/>
              </w:rPr>
              <w:t>Dean’s Council Review</w:t>
            </w:r>
          </w:p>
        </w:tc>
        <w:tc>
          <w:tcPr>
            <w:tcW w:w="2402" w:type="dxa"/>
            <w:shd w:val="clear" w:color="auto" w:fill="F2F3F5"/>
          </w:tcPr>
          <w:p w:rsidR="00A24C6F" w:rsidRPr="00164B51" w:rsidRDefault="00A24C6F" w:rsidP="00571FAF">
            <w:r>
              <w:t>Academic Lead and Program Developer</w:t>
            </w:r>
          </w:p>
        </w:tc>
        <w:tc>
          <w:tcPr>
            <w:tcW w:w="3002" w:type="dxa"/>
            <w:shd w:val="clear" w:color="auto" w:fill="F2F3F5"/>
          </w:tcPr>
          <w:p w:rsidR="00A24C6F" w:rsidRDefault="00A24C6F" w:rsidP="00571FAF">
            <w:pPr>
              <w:pStyle w:val="ListParagraph"/>
              <w:numPr>
                <w:ilvl w:val="0"/>
                <w:numId w:val="3"/>
              </w:numPr>
            </w:pPr>
            <w:r>
              <w:t>The Concept Paper and Business Plan recommended by SEM are compiled and brought before Dean’s Council for review</w:t>
            </w:r>
          </w:p>
        </w:tc>
      </w:tr>
    </w:tbl>
    <w:p w:rsidR="00326922" w:rsidRDefault="00326922" w:rsidP="00DD21C4">
      <w:pPr>
        <w:pStyle w:val="NormalPost-Element"/>
      </w:pPr>
    </w:p>
    <w:p w:rsidR="00E12AB0" w:rsidRDefault="00E12AB0" w:rsidP="00DD21C4">
      <w:pPr>
        <w:pStyle w:val="Reference"/>
        <w:rPr>
          <w:rStyle w:val="SubtleReference"/>
        </w:rPr>
      </w:pP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402"/>
        <w:gridCol w:w="2402"/>
        <w:gridCol w:w="3002"/>
      </w:tblGrid>
      <w:tr w:rsidR="0063662F" w:rsidTr="00571FAF">
        <w:trPr>
          <w:cantSplit/>
        </w:trPr>
        <w:tc>
          <w:tcPr>
            <w:tcW w:w="1734" w:type="dxa"/>
          </w:tcPr>
          <w:p w:rsidR="0063662F" w:rsidRPr="00164B51" w:rsidRDefault="0063662F" w:rsidP="00571FAF">
            <w:pPr>
              <w:pStyle w:val="TableHead"/>
            </w:pPr>
          </w:p>
        </w:tc>
        <w:tc>
          <w:tcPr>
            <w:tcW w:w="2402" w:type="dxa"/>
          </w:tcPr>
          <w:p w:rsidR="0063662F" w:rsidRPr="00A24C6F" w:rsidRDefault="0063662F" w:rsidP="0063662F">
            <w:pPr>
              <w:pStyle w:val="TableBody"/>
              <w:rPr>
                <w:b/>
              </w:rPr>
            </w:pPr>
            <w:r>
              <w:rPr>
                <w:b/>
              </w:rPr>
              <w:t>7</w:t>
            </w:r>
            <w:r w:rsidRPr="00A24C6F">
              <w:rPr>
                <w:b/>
              </w:rPr>
              <w:t xml:space="preserve">. </w:t>
            </w:r>
            <w:r w:rsidRPr="002025EC">
              <w:rPr>
                <w:b/>
              </w:rPr>
              <w:t>OCQAS-CVS Draft Prepared</w:t>
            </w:r>
            <w:r>
              <w:rPr>
                <w:b/>
              </w:rPr>
              <w:t xml:space="preserve"> &amp; Approved as soon as possible</w:t>
            </w:r>
          </w:p>
        </w:tc>
        <w:tc>
          <w:tcPr>
            <w:tcW w:w="2402" w:type="dxa"/>
          </w:tcPr>
          <w:p w:rsidR="0063662F" w:rsidRPr="00164B51" w:rsidRDefault="0063662F" w:rsidP="00571FAF">
            <w:pPr>
              <w:pStyle w:val="TableBody"/>
            </w:pPr>
            <w:r>
              <w:t xml:space="preserve">Program Developer </w:t>
            </w:r>
          </w:p>
        </w:tc>
        <w:tc>
          <w:tcPr>
            <w:tcW w:w="3002" w:type="dxa"/>
          </w:tcPr>
          <w:p w:rsidR="0063662F" w:rsidRDefault="0063662F" w:rsidP="0063662F">
            <w:pPr>
              <w:pStyle w:val="ListParagraph"/>
              <w:numPr>
                <w:ilvl w:val="0"/>
                <w:numId w:val="3"/>
              </w:numPr>
            </w:pPr>
            <w:r>
              <w:t>Consultation with OCQAS and drafting of CVS documents</w:t>
            </w:r>
          </w:p>
        </w:tc>
      </w:tr>
    </w:tbl>
    <w:p w:rsidR="00E12AB0" w:rsidRDefault="00E12AB0" w:rsidP="00DD21C4">
      <w:pPr>
        <w:pStyle w:val="Reference"/>
        <w:rPr>
          <w:rStyle w:val="SubtleReference"/>
        </w:rPr>
      </w:pP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402"/>
        <w:gridCol w:w="2402"/>
        <w:gridCol w:w="3002"/>
      </w:tblGrid>
      <w:tr w:rsidR="0063662F" w:rsidTr="00571FAF">
        <w:tc>
          <w:tcPr>
            <w:tcW w:w="1734" w:type="dxa"/>
            <w:shd w:val="clear" w:color="auto" w:fill="F2F3F5"/>
          </w:tcPr>
          <w:p w:rsidR="0063662F" w:rsidRPr="00164B51" w:rsidRDefault="0063662F" w:rsidP="00571FAF">
            <w:pPr>
              <w:pStyle w:val="TableHead"/>
            </w:pPr>
          </w:p>
        </w:tc>
        <w:tc>
          <w:tcPr>
            <w:tcW w:w="2402" w:type="dxa"/>
            <w:shd w:val="clear" w:color="auto" w:fill="F2F3F5"/>
          </w:tcPr>
          <w:p w:rsidR="0063662F" w:rsidRPr="00A24C6F" w:rsidRDefault="0063662F" w:rsidP="0063662F">
            <w:pPr>
              <w:pStyle w:val="TableBody"/>
              <w:rPr>
                <w:b/>
              </w:rPr>
            </w:pPr>
            <w:r>
              <w:rPr>
                <w:b/>
              </w:rPr>
              <w:t>8</w:t>
            </w:r>
            <w:r>
              <w:rPr>
                <w:b/>
              </w:rPr>
              <w:t xml:space="preserve">. </w:t>
            </w:r>
            <w:r>
              <w:rPr>
                <w:b/>
              </w:rPr>
              <w:t>Academic Council Review</w:t>
            </w:r>
          </w:p>
        </w:tc>
        <w:tc>
          <w:tcPr>
            <w:tcW w:w="2402" w:type="dxa"/>
            <w:shd w:val="clear" w:color="auto" w:fill="F2F3F5"/>
          </w:tcPr>
          <w:p w:rsidR="0063662F" w:rsidRPr="00164B51" w:rsidRDefault="0063662F" w:rsidP="00571FAF">
            <w:r>
              <w:t>Academic Lead and Program Developer</w:t>
            </w:r>
          </w:p>
        </w:tc>
        <w:tc>
          <w:tcPr>
            <w:tcW w:w="3002" w:type="dxa"/>
            <w:shd w:val="clear" w:color="auto" w:fill="F2F3F5"/>
          </w:tcPr>
          <w:p w:rsidR="0063662F" w:rsidRDefault="0063662F" w:rsidP="00571FAF">
            <w:pPr>
              <w:pStyle w:val="ListParagraph"/>
              <w:numPr>
                <w:ilvl w:val="0"/>
                <w:numId w:val="3"/>
              </w:numPr>
            </w:pPr>
            <w:r>
              <w:t>CVS application for support and recommendation</w:t>
            </w:r>
          </w:p>
        </w:tc>
      </w:tr>
      <w:tr w:rsidR="0063662F" w:rsidTr="00571FAF">
        <w:trPr>
          <w:cantSplit/>
        </w:trPr>
        <w:tc>
          <w:tcPr>
            <w:tcW w:w="1734" w:type="dxa"/>
          </w:tcPr>
          <w:p w:rsidR="0063662F" w:rsidRPr="00164B51" w:rsidRDefault="0063662F" w:rsidP="00571FAF">
            <w:pPr>
              <w:pStyle w:val="TableHead"/>
            </w:pPr>
          </w:p>
        </w:tc>
        <w:tc>
          <w:tcPr>
            <w:tcW w:w="2402" w:type="dxa"/>
          </w:tcPr>
          <w:p w:rsidR="0063662F" w:rsidRDefault="0063662F" w:rsidP="0063662F">
            <w:pPr>
              <w:pStyle w:val="TableBody"/>
              <w:rPr>
                <w:b/>
              </w:rPr>
            </w:pPr>
          </w:p>
          <w:p w:rsidR="0063662F" w:rsidRPr="00A24C6F" w:rsidRDefault="0063662F" w:rsidP="0063662F">
            <w:pPr>
              <w:pStyle w:val="TableBody"/>
              <w:rPr>
                <w:b/>
              </w:rPr>
            </w:pPr>
            <w:r>
              <w:rPr>
                <w:b/>
              </w:rPr>
              <w:t>9</w:t>
            </w:r>
            <w:r w:rsidRPr="00A24C6F">
              <w:rPr>
                <w:b/>
              </w:rPr>
              <w:t xml:space="preserve">. </w:t>
            </w:r>
            <w:r>
              <w:rPr>
                <w:b/>
              </w:rPr>
              <w:t>College Executive Team Review</w:t>
            </w:r>
          </w:p>
        </w:tc>
        <w:tc>
          <w:tcPr>
            <w:tcW w:w="2402" w:type="dxa"/>
          </w:tcPr>
          <w:p w:rsidR="0063662F" w:rsidRDefault="0063662F" w:rsidP="00571FAF">
            <w:pPr>
              <w:pStyle w:val="TableBody"/>
            </w:pPr>
          </w:p>
          <w:p w:rsidR="0063662F" w:rsidRPr="00164B51" w:rsidRDefault="0063662F" w:rsidP="00571FAF">
            <w:pPr>
              <w:pStyle w:val="TableBody"/>
            </w:pPr>
            <w:r>
              <w:t xml:space="preserve">Academic Lead and </w:t>
            </w:r>
            <w:r>
              <w:t xml:space="preserve">Program Developer </w:t>
            </w:r>
          </w:p>
        </w:tc>
        <w:tc>
          <w:tcPr>
            <w:tcW w:w="3002" w:type="dxa"/>
          </w:tcPr>
          <w:p w:rsidR="0063662F" w:rsidRDefault="0063662F" w:rsidP="0063662F">
            <w:pPr>
              <w:pStyle w:val="ListParagraph"/>
            </w:pPr>
          </w:p>
        </w:tc>
      </w:tr>
    </w:tbl>
    <w:p w:rsidR="0063662F" w:rsidRDefault="0063662F" w:rsidP="0063662F">
      <w:pPr>
        <w:pStyle w:val="Reference"/>
        <w:rPr>
          <w:rStyle w:val="SubtleReference"/>
        </w:rPr>
      </w:pP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402"/>
        <w:gridCol w:w="2402"/>
        <w:gridCol w:w="3002"/>
      </w:tblGrid>
      <w:tr w:rsidR="0063662F" w:rsidTr="00571FAF">
        <w:tc>
          <w:tcPr>
            <w:tcW w:w="1734" w:type="dxa"/>
            <w:shd w:val="clear" w:color="auto" w:fill="F2F3F5"/>
          </w:tcPr>
          <w:p w:rsidR="0063662F" w:rsidRPr="00164B51" w:rsidRDefault="0063662F" w:rsidP="00571FAF">
            <w:pPr>
              <w:pStyle w:val="TableHead"/>
            </w:pPr>
          </w:p>
        </w:tc>
        <w:tc>
          <w:tcPr>
            <w:tcW w:w="2402" w:type="dxa"/>
            <w:shd w:val="clear" w:color="auto" w:fill="F2F3F5"/>
          </w:tcPr>
          <w:p w:rsidR="0063662F" w:rsidRPr="00A24C6F" w:rsidRDefault="0063662F" w:rsidP="0063662F">
            <w:pPr>
              <w:pStyle w:val="TableBody"/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b/>
              </w:rPr>
              <w:t xml:space="preserve">. </w:t>
            </w:r>
            <w:r>
              <w:rPr>
                <w:b/>
              </w:rPr>
              <w:t>Board of Governors Academic Subcommittee Review</w:t>
            </w:r>
          </w:p>
        </w:tc>
        <w:tc>
          <w:tcPr>
            <w:tcW w:w="2402" w:type="dxa"/>
            <w:shd w:val="clear" w:color="auto" w:fill="F2F3F5"/>
          </w:tcPr>
          <w:p w:rsidR="0063662F" w:rsidRPr="00164B51" w:rsidRDefault="0063662F" w:rsidP="00571FAF">
            <w:r>
              <w:t>Academic Lead and Program Developer</w:t>
            </w:r>
          </w:p>
        </w:tc>
        <w:tc>
          <w:tcPr>
            <w:tcW w:w="3002" w:type="dxa"/>
            <w:shd w:val="clear" w:color="auto" w:fill="F2F3F5"/>
          </w:tcPr>
          <w:p w:rsidR="0063662F" w:rsidRDefault="0063662F" w:rsidP="0063662F">
            <w:pPr>
              <w:pStyle w:val="ListParagraph"/>
            </w:pPr>
          </w:p>
        </w:tc>
      </w:tr>
      <w:tr w:rsidR="0063662F" w:rsidTr="00571FAF">
        <w:trPr>
          <w:cantSplit/>
        </w:trPr>
        <w:tc>
          <w:tcPr>
            <w:tcW w:w="1734" w:type="dxa"/>
          </w:tcPr>
          <w:p w:rsidR="0063662F" w:rsidRPr="00164B51" w:rsidRDefault="0063662F" w:rsidP="00571FAF">
            <w:pPr>
              <w:pStyle w:val="TableHead"/>
            </w:pPr>
          </w:p>
        </w:tc>
        <w:tc>
          <w:tcPr>
            <w:tcW w:w="2402" w:type="dxa"/>
          </w:tcPr>
          <w:p w:rsidR="0063662F" w:rsidRDefault="0063662F" w:rsidP="00571FAF">
            <w:pPr>
              <w:pStyle w:val="TableBody"/>
              <w:rPr>
                <w:b/>
              </w:rPr>
            </w:pPr>
          </w:p>
          <w:p w:rsidR="0063662F" w:rsidRPr="00A24C6F" w:rsidRDefault="0063662F" w:rsidP="0063662F">
            <w:pPr>
              <w:pStyle w:val="TableBody"/>
              <w:rPr>
                <w:b/>
              </w:rPr>
            </w:pPr>
            <w:r>
              <w:rPr>
                <w:b/>
              </w:rPr>
              <w:t>11</w:t>
            </w:r>
            <w:r w:rsidRPr="00A24C6F">
              <w:rPr>
                <w:b/>
              </w:rPr>
              <w:t xml:space="preserve">. </w:t>
            </w:r>
            <w:r>
              <w:rPr>
                <w:b/>
              </w:rPr>
              <w:t>Board of Governors Approval</w:t>
            </w:r>
          </w:p>
        </w:tc>
        <w:tc>
          <w:tcPr>
            <w:tcW w:w="2402" w:type="dxa"/>
          </w:tcPr>
          <w:p w:rsidR="0063662F" w:rsidRDefault="0063662F" w:rsidP="00571FAF">
            <w:pPr>
              <w:pStyle w:val="TableBody"/>
            </w:pPr>
          </w:p>
          <w:p w:rsidR="0063662F" w:rsidRPr="00164B51" w:rsidRDefault="0063662F" w:rsidP="00571FAF">
            <w:pPr>
              <w:pStyle w:val="TableBody"/>
            </w:pPr>
            <w:r>
              <w:t xml:space="preserve">Academic Lead and Program Developer </w:t>
            </w:r>
          </w:p>
        </w:tc>
        <w:tc>
          <w:tcPr>
            <w:tcW w:w="3002" w:type="dxa"/>
          </w:tcPr>
          <w:p w:rsidR="0063662F" w:rsidRDefault="0063662F" w:rsidP="00571FAF">
            <w:pPr>
              <w:pStyle w:val="ListParagraph"/>
            </w:pPr>
          </w:p>
          <w:p w:rsidR="0063662F" w:rsidRDefault="0063662F" w:rsidP="00571FAF">
            <w:pPr>
              <w:pStyle w:val="ListParagraph"/>
            </w:pPr>
            <w:r>
              <w:t>CVS Validation Letter</w:t>
            </w:r>
          </w:p>
        </w:tc>
      </w:tr>
    </w:tbl>
    <w:p w:rsidR="0063662F" w:rsidRDefault="0063662F" w:rsidP="0063662F">
      <w:pPr>
        <w:pStyle w:val="Reference"/>
        <w:rPr>
          <w:rStyle w:val="SubtleReference"/>
        </w:rPr>
      </w:pP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34"/>
        <w:gridCol w:w="2402"/>
        <w:gridCol w:w="2402"/>
        <w:gridCol w:w="3002"/>
      </w:tblGrid>
      <w:tr w:rsidR="0063662F" w:rsidTr="00571FAF">
        <w:tc>
          <w:tcPr>
            <w:tcW w:w="1734" w:type="dxa"/>
            <w:shd w:val="clear" w:color="auto" w:fill="F2F3F5"/>
          </w:tcPr>
          <w:p w:rsidR="0063662F" w:rsidRPr="00164B51" w:rsidRDefault="0063662F" w:rsidP="00571FAF">
            <w:pPr>
              <w:pStyle w:val="TableHead"/>
            </w:pPr>
          </w:p>
        </w:tc>
        <w:tc>
          <w:tcPr>
            <w:tcW w:w="2402" w:type="dxa"/>
            <w:shd w:val="clear" w:color="auto" w:fill="F2F3F5"/>
          </w:tcPr>
          <w:p w:rsidR="0063662F" w:rsidRPr="00A24C6F" w:rsidRDefault="0063662F" w:rsidP="0063662F">
            <w:pPr>
              <w:pStyle w:val="TableBody"/>
              <w:rPr>
                <w:b/>
              </w:rPr>
            </w:pPr>
            <w:r>
              <w:rPr>
                <w:b/>
              </w:rPr>
              <w:t>12</w:t>
            </w:r>
            <w:r>
              <w:rPr>
                <w:b/>
              </w:rPr>
              <w:t xml:space="preserve">. </w:t>
            </w:r>
            <w:r w:rsidRPr="002025EC">
              <w:rPr>
                <w:b/>
              </w:rPr>
              <w:t>Ministry Funding Application for Domestic Programs Completed and Submitted</w:t>
            </w:r>
          </w:p>
        </w:tc>
        <w:tc>
          <w:tcPr>
            <w:tcW w:w="2402" w:type="dxa"/>
            <w:shd w:val="clear" w:color="auto" w:fill="F2F3F5"/>
          </w:tcPr>
          <w:p w:rsidR="0063662F" w:rsidRPr="00164B51" w:rsidRDefault="0063662F" w:rsidP="00571FAF">
            <w:r>
              <w:t>Program Developer</w:t>
            </w:r>
          </w:p>
        </w:tc>
        <w:tc>
          <w:tcPr>
            <w:tcW w:w="3002" w:type="dxa"/>
            <w:shd w:val="clear" w:color="auto" w:fill="F2F3F5"/>
          </w:tcPr>
          <w:p w:rsidR="0063662F" w:rsidRDefault="0063662F" w:rsidP="00571FAF">
            <w:pPr>
              <w:pStyle w:val="ListParagraph"/>
            </w:pPr>
            <w:r w:rsidRPr="003A1378">
              <w:t>MTCU Funding Application Form</w:t>
            </w:r>
          </w:p>
        </w:tc>
      </w:tr>
      <w:tr w:rsidR="0063662F" w:rsidTr="00571FAF">
        <w:trPr>
          <w:cantSplit/>
        </w:trPr>
        <w:tc>
          <w:tcPr>
            <w:tcW w:w="1734" w:type="dxa"/>
          </w:tcPr>
          <w:p w:rsidR="0063662F" w:rsidRPr="00164B51" w:rsidRDefault="0063662F" w:rsidP="00571FAF">
            <w:pPr>
              <w:pStyle w:val="TableHead"/>
            </w:pPr>
          </w:p>
        </w:tc>
        <w:tc>
          <w:tcPr>
            <w:tcW w:w="2402" w:type="dxa"/>
          </w:tcPr>
          <w:p w:rsidR="0063662F" w:rsidRDefault="0063662F" w:rsidP="00571FAF">
            <w:pPr>
              <w:pStyle w:val="TableBody"/>
              <w:rPr>
                <w:b/>
              </w:rPr>
            </w:pPr>
          </w:p>
          <w:p w:rsidR="0063662F" w:rsidRPr="00A24C6F" w:rsidRDefault="0063662F" w:rsidP="0063662F">
            <w:pPr>
              <w:pStyle w:val="TableBody"/>
              <w:rPr>
                <w:b/>
              </w:rPr>
            </w:pPr>
            <w:r>
              <w:rPr>
                <w:b/>
              </w:rPr>
              <w:t>11</w:t>
            </w:r>
            <w:r w:rsidRPr="00A24C6F">
              <w:rPr>
                <w:b/>
              </w:rPr>
              <w:t xml:space="preserve">. </w:t>
            </w:r>
            <w:r>
              <w:rPr>
                <w:b/>
              </w:rPr>
              <w:t>Phase 2 – Curriculum Development Begins</w:t>
            </w:r>
          </w:p>
        </w:tc>
        <w:tc>
          <w:tcPr>
            <w:tcW w:w="2402" w:type="dxa"/>
          </w:tcPr>
          <w:p w:rsidR="0063662F" w:rsidRDefault="0063662F" w:rsidP="00571FAF">
            <w:pPr>
              <w:pStyle w:val="TableBody"/>
            </w:pPr>
          </w:p>
          <w:p w:rsidR="0063662F" w:rsidRPr="00164B51" w:rsidRDefault="0063662F" w:rsidP="00571FAF">
            <w:pPr>
              <w:pStyle w:val="TableBody"/>
            </w:pPr>
            <w:r>
              <w:t>Manager of Curriculum</w:t>
            </w:r>
            <w:r>
              <w:t xml:space="preserve"> </w:t>
            </w:r>
            <w:r>
              <w:t>Development</w:t>
            </w:r>
          </w:p>
        </w:tc>
        <w:tc>
          <w:tcPr>
            <w:tcW w:w="3002" w:type="dxa"/>
          </w:tcPr>
          <w:p w:rsidR="0063662F" w:rsidRDefault="0063662F" w:rsidP="00571FAF">
            <w:pPr>
              <w:pStyle w:val="ListParagraph"/>
            </w:pPr>
          </w:p>
        </w:tc>
      </w:tr>
    </w:tbl>
    <w:p w:rsidR="0063662F" w:rsidRDefault="0063662F" w:rsidP="0063662F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  <w:rPr>
          <w:rStyle w:val="SubtleReference"/>
        </w:rPr>
      </w:pPr>
    </w:p>
    <w:p w:rsidR="00E12AB0" w:rsidRDefault="00E12AB0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p w:rsidR="00117BF9" w:rsidRDefault="00117BF9" w:rsidP="00DD21C4">
      <w:pPr>
        <w:pStyle w:val="Reference"/>
      </w:pPr>
    </w:p>
    <w:sectPr w:rsidR="00117BF9" w:rsidSect="004407C4">
      <w:footerReference w:type="default" r:id="rId11"/>
      <w:headerReference w:type="first" r:id="rId12"/>
      <w:footerReference w:type="first" r:id="rId13"/>
      <w:pgSz w:w="12240" w:h="15840"/>
      <w:pgMar w:top="1710" w:right="1080" w:bottom="1620" w:left="1080" w:header="630" w:footer="6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012" w:rsidRDefault="00626012" w:rsidP="009E5189">
      <w:pPr>
        <w:spacing w:after="0" w:line="240" w:lineRule="auto"/>
      </w:pPr>
      <w:r>
        <w:separator/>
      </w:r>
    </w:p>
  </w:endnote>
  <w:endnote w:type="continuationSeparator" w:id="0">
    <w:p w:rsidR="00626012" w:rsidRDefault="00626012" w:rsidP="009E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F3A07338-2E0D-46C9-BE01-D99940A7973E}"/>
    <w:embedBold r:id="rId2" w:fontKey="{B5CD6560-76F3-454D-9BB4-4785EAFC1120}"/>
    <w:embedItalic r:id="rId3" w:fontKey="{CA9846C0-EEEC-47EF-9F77-AA3BDA0B083F}"/>
    <w:embedBoldItalic r:id="rId4" w:fontKey="{1B581575-5D1F-483A-9575-58EF2AEE8279}"/>
  </w:font>
  <w:font w:name="Asap">
    <w:altName w:val="Sitka Small"/>
    <w:charset w:val="00"/>
    <w:family w:val="swiss"/>
    <w:pitch w:val="variable"/>
    <w:sig w:usb0="20000007" w:usb1="00000000" w:usb2="00000000" w:usb3="00000000" w:csb0="00000193" w:csb1="00000000"/>
    <w:embedRegular r:id="rId5" w:fontKey="{8425ADA6-39D9-4AC9-BC7D-6D74221E77D8}"/>
    <w:embedBold r:id="rId6" w:fontKey="{19CBB923-4991-4A94-8A0A-255297F94C4A}"/>
    <w:embedItalic r:id="rId7" w:fontKey="{ACBF8874-B5CD-4C88-BCDA-3C0931799640}"/>
    <w:embedBoldItalic r:id="rId8" w:fontKey="{605C6E75-8225-4698-B8B3-AE3AD9B486B7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9" w:fontKey="{E3134AF9-17D1-4B68-A98C-B5FCD2EF1DEA}"/>
    <w:embedItalic r:id="rId10" w:fontKey="{2FE6DC8C-E277-4400-86A4-23B5A1A25CE4}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153BC068-CF37-4BED-99A0-609B65333F3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BF9" w:rsidRPr="003E0092" w:rsidRDefault="00117BF9" w:rsidP="00117BF9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5E11CB" w:rsidRPr="005E11CB">
      <w:rPr>
        <w:rStyle w:val="Emphasis"/>
        <w:b/>
        <w:bCs/>
        <w:noProof/>
      </w:rPr>
      <w:t>3</w:t>
    </w:r>
    <w:r w:rsidRPr="003E0092">
      <w:rPr>
        <w:rStyle w:val="Emphasis"/>
        <w:b/>
        <w:bCs/>
        <w:noProof/>
      </w:rPr>
      <w:fldChar w:fldCharType="end"/>
    </w:r>
  </w:p>
  <w:p w:rsidR="00117BF9" w:rsidRPr="00117BF9" w:rsidRDefault="00117BF9" w:rsidP="00117BF9">
    <w:pPr>
      <w:pStyle w:val="ContactTextBox"/>
      <w:ind w:left="0" w:right="720"/>
      <w:rPr>
        <w:i/>
        <w:iCs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This information will be made available in alternative format upon re </w:t>
    </w:r>
    <w:r w:rsidRPr="00641F5C">
      <w:rPr>
        <w:rStyle w:val="Emphasis"/>
      </w:rPr>
      <w:t>request</w:t>
    </w:r>
    <w:r>
      <w:rPr>
        <w:rStyle w:val="Emphasis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3E0092" w:rsidRDefault="00E12AB0" w:rsidP="00E12AB0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117BF9" w:rsidRPr="00117BF9">
      <w:rPr>
        <w:rStyle w:val="Emphasis"/>
        <w:b/>
        <w:bCs/>
        <w:noProof/>
      </w:rPr>
      <w:t>1</w:t>
    </w:r>
    <w:r w:rsidRPr="003E0092">
      <w:rPr>
        <w:rStyle w:val="Emphasis"/>
        <w:b/>
        <w:bCs/>
        <w:noProof/>
      </w:rPr>
      <w:fldChar w:fldCharType="end"/>
    </w:r>
  </w:p>
  <w:p w:rsidR="00E12AB0" w:rsidRDefault="00E12AB0" w:rsidP="00E12AB0">
    <w:pPr>
      <w:pStyle w:val="ContactTextBox"/>
      <w:ind w:left="0" w:right="270"/>
      <w:jc w:val="both"/>
      <w:rPr>
        <w:rStyle w:val="Emphasis"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</w:t>
    </w:r>
  </w:p>
  <w:p w:rsidR="00E12AB0" w:rsidRPr="00E12AB0" w:rsidRDefault="00E12AB0" w:rsidP="00E12AB0">
    <w:pPr>
      <w:pStyle w:val="ContactTextBox"/>
      <w:ind w:left="0" w:right="270"/>
      <w:jc w:val="both"/>
      <w:rPr>
        <w:i/>
        <w:iCs/>
      </w:rPr>
    </w:pPr>
    <w:r w:rsidRPr="003E0092">
      <w:rPr>
        <w:rStyle w:val="Emphasis"/>
      </w:rPr>
      <w:t xml:space="preserve">This information will be made available in alternative format upon re </w:t>
    </w:r>
    <w:r w:rsidRPr="00641F5C">
      <w:rPr>
        <w:rStyle w:val="Emphasis"/>
      </w:rPr>
      <w:t>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012" w:rsidRDefault="00626012" w:rsidP="009E5189">
      <w:pPr>
        <w:spacing w:after="0" w:line="240" w:lineRule="auto"/>
      </w:pPr>
      <w:r>
        <w:separator/>
      </w:r>
    </w:p>
  </w:footnote>
  <w:footnote w:type="continuationSeparator" w:id="0">
    <w:p w:rsidR="00626012" w:rsidRDefault="00626012" w:rsidP="009E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C6D" w:rsidRPr="00641F5C" w:rsidRDefault="00A24C6F" w:rsidP="0073095D">
    <w:pPr>
      <w:pStyle w:val="Header"/>
      <w:tabs>
        <w:tab w:val="clear" w:pos="4680"/>
        <w:tab w:val="clear" w:pos="9360"/>
        <w:tab w:val="left" w:pos="1350"/>
        <w:tab w:val="right" w:pos="9990"/>
      </w:tabs>
      <w:rPr>
        <w:rStyle w:val="Emphasis"/>
      </w:rPr>
    </w:pPr>
    <w:r>
      <w:rPr>
        <w:rStyle w:val="Emphasi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7.75pt;height:33.75pt">
          <v:imagedata r:id="rId1" o:title="SLC-Logo@4x"/>
        </v:shape>
      </w:pict>
    </w:r>
    <w:r w:rsidR="0073095D">
      <w:rPr>
        <w:rStyle w:val="Emphasis"/>
      </w:rPr>
      <w:tab/>
    </w:r>
    <w:r w:rsidR="009C3C1C">
      <w:rPr>
        <w:rStyle w:val="Emphasis"/>
        <w:noProof/>
      </w:rPr>
      <w:drawing>
        <wp:inline distT="0" distB="0" distL="0" distR="0" wp14:anchorId="1B261AA3" wp14:editId="1FD8976A">
          <wp:extent cx="2000885" cy="434340"/>
          <wp:effectExtent l="0" t="0" r="0" b="3810"/>
          <wp:docPr id="19" name="Picture 19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A2FB5">
      <w:rPr>
        <w:rStyle w:val="Emphasis"/>
      </w:rPr>
      <w:tab/>
      <w:t>Revision to SLC’s Program Development Procedure (Chart)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AB0" w:rsidRPr="00E12AB0" w:rsidRDefault="00E12AB0" w:rsidP="00E12AB0">
    <w:pPr>
      <w:pStyle w:val="Header"/>
      <w:tabs>
        <w:tab w:val="clear" w:pos="4680"/>
        <w:tab w:val="clear" w:pos="9360"/>
        <w:tab w:val="left" w:pos="1350"/>
        <w:tab w:val="right" w:pos="9990"/>
      </w:tabs>
      <w:rPr>
        <w:i/>
        <w:iCs/>
      </w:rPr>
    </w:pPr>
    <w:r>
      <w:rPr>
        <w:rStyle w:val="Emphasis"/>
        <w:noProof/>
      </w:rPr>
      <w:drawing>
        <wp:inline distT="0" distB="0" distL="0" distR="0">
          <wp:extent cx="733425" cy="425450"/>
          <wp:effectExtent l="0" t="0" r="9525" b="0"/>
          <wp:docPr id="128" name="Picture 128" descr="SLC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1" descr="SLC-Logo@4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</w:r>
    <w:r>
      <w:rPr>
        <w:rStyle w:val="Emphasis"/>
        <w:noProof/>
      </w:rPr>
      <w:drawing>
        <wp:inline distT="0" distB="0" distL="0" distR="0" wp14:anchorId="56A16EAF" wp14:editId="0A2012A2">
          <wp:extent cx="2000885" cy="434340"/>
          <wp:effectExtent l="0" t="0" r="0" b="3810"/>
          <wp:docPr id="129" name="Picture 129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  <w:t>[TITLE OF DOCUMENT]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768A4"/>
    <w:multiLevelType w:val="hybridMultilevel"/>
    <w:tmpl w:val="49268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063CC"/>
    <w:multiLevelType w:val="hybridMultilevel"/>
    <w:tmpl w:val="A638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8703E"/>
    <w:multiLevelType w:val="hybridMultilevel"/>
    <w:tmpl w:val="A808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0B3E9C"/>
    <w:multiLevelType w:val="hybridMultilevel"/>
    <w:tmpl w:val="73B084C4"/>
    <w:lvl w:ilvl="0" w:tplc="D38E6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212E5"/>
    <w:multiLevelType w:val="hybridMultilevel"/>
    <w:tmpl w:val="23A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65DC0"/>
    <w:multiLevelType w:val="hybridMultilevel"/>
    <w:tmpl w:val="B8DED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C1C"/>
    <w:rsid w:val="00030E3F"/>
    <w:rsid w:val="00083BC5"/>
    <w:rsid w:val="00085CC8"/>
    <w:rsid w:val="000E1E55"/>
    <w:rsid w:val="00106E63"/>
    <w:rsid w:val="00117BF9"/>
    <w:rsid w:val="00121357"/>
    <w:rsid w:val="001349BF"/>
    <w:rsid w:val="00164B51"/>
    <w:rsid w:val="00184303"/>
    <w:rsid w:val="00196A4E"/>
    <w:rsid w:val="001A0A60"/>
    <w:rsid w:val="001C0A6F"/>
    <w:rsid w:val="001F025A"/>
    <w:rsid w:val="0020544F"/>
    <w:rsid w:val="00214B01"/>
    <w:rsid w:val="00220115"/>
    <w:rsid w:val="00243C9F"/>
    <w:rsid w:val="003012CA"/>
    <w:rsid w:val="003225B5"/>
    <w:rsid w:val="00326922"/>
    <w:rsid w:val="0033192E"/>
    <w:rsid w:val="0034458E"/>
    <w:rsid w:val="00366BC7"/>
    <w:rsid w:val="003953A4"/>
    <w:rsid w:val="003B0037"/>
    <w:rsid w:val="003E0092"/>
    <w:rsid w:val="003F6DC0"/>
    <w:rsid w:val="004407C4"/>
    <w:rsid w:val="00454BBF"/>
    <w:rsid w:val="00495E24"/>
    <w:rsid w:val="004B2440"/>
    <w:rsid w:val="004B4753"/>
    <w:rsid w:val="004D79FA"/>
    <w:rsid w:val="004F5436"/>
    <w:rsid w:val="00552079"/>
    <w:rsid w:val="005C29F2"/>
    <w:rsid w:val="005E11CB"/>
    <w:rsid w:val="005F1A6A"/>
    <w:rsid w:val="00601493"/>
    <w:rsid w:val="0061296A"/>
    <w:rsid w:val="00626012"/>
    <w:rsid w:val="0063662F"/>
    <w:rsid w:val="00641F5C"/>
    <w:rsid w:val="00646DA6"/>
    <w:rsid w:val="00646E98"/>
    <w:rsid w:val="00651FA0"/>
    <w:rsid w:val="00671095"/>
    <w:rsid w:val="00680B38"/>
    <w:rsid w:val="00686D49"/>
    <w:rsid w:val="006E2F0F"/>
    <w:rsid w:val="00722969"/>
    <w:rsid w:val="0073095D"/>
    <w:rsid w:val="00745AEF"/>
    <w:rsid w:val="0076237C"/>
    <w:rsid w:val="00771DA2"/>
    <w:rsid w:val="00776C6D"/>
    <w:rsid w:val="00783FC3"/>
    <w:rsid w:val="007C7A1E"/>
    <w:rsid w:val="007D76AB"/>
    <w:rsid w:val="00801222"/>
    <w:rsid w:val="0080217D"/>
    <w:rsid w:val="008140BA"/>
    <w:rsid w:val="00816CE5"/>
    <w:rsid w:val="0082061C"/>
    <w:rsid w:val="0083203E"/>
    <w:rsid w:val="00841145"/>
    <w:rsid w:val="008460A0"/>
    <w:rsid w:val="00884C2C"/>
    <w:rsid w:val="0090608D"/>
    <w:rsid w:val="009137CB"/>
    <w:rsid w:val="009A2FB5"/>
    <w:rsid w:val="009B71C5"/>
    <w:rsid w:val="009C3C1C"/>
    <w:rsid w:val="009D4273"/>
    <w:rsid w:val="009E5189"/>
    <w:rsid w:val="00A24C6F"/>
    <w:rsid w:val="00A3014B"/>
    <w:rsid w:val="00A359B3"/>
    <w:rsid w:val="00A521B1"/>
    <w:rsid w:val="00A6024A"/>
    <w:rsid w:val="00A836FC"/>
    <w:rsid w:val="00AA222B"/>
    <w:rsid w:val="00AC207D"/>
    <w:rsid w:val="00AC4F45"/>
    <w:rsid w:val="00AE5CE9"/>
    <w:rsid w:val="00B10114"/>
    <w:rsid w:val="00B54986"/>
    <w:rsid w:val="00B64DF6"/>
    <w:rsid w:val="00BA208B"/>
    <w:rsid w:val="00C232DA"/>
    <w:rsid w:val="00C33281"/>
    <w:rsid w:val="00C6070A"/>
    <w:rsid w:val="00C927D2"/>
    <w:rsid w:val="00C950D2"/>
    <w:rsid w:val="00CA49BA"/>
    <w:rsid w:val="00CD0A72"/>
    <w:rsid w:val="00CD48E6"/>
    <w:rsid w:val="00CE1056"/>
    <w:rsid w:val="00CF03B3"/>
    <w:rsid w:val="00D02E39"/>
    <w:rsid w:val="00D14BBA"/>
    <w:rsid w:val="00D20021"/>
    <w:rsid w:val="00D228E2"/>
    <w:rsid w:val="00D5447F"/>
    <w:rsid w:val="00D60579"/>
    <w:rsid w:val="00D71AD1"/>
    <w:rsid w:val="00D73606"/>
    <w:rsid w:val="00D874F4"/>
    <w:rsid w:val="00DD21C4"/>
    <w:rsid w:val="00E12AB0"/>
    <w:rsid w:val="00E21333"/>
    <w:rsid w:val="00E32522"/>
    <w:rsid w:val="00E45BB3"/>
    <w:rsid w:val="00E53EE0"/>
    <w:rsid w:val="00E56772"/>
    <w:rsid w:val="00E668E8"/>
    <w:rsid w:val="00E90CD7"/>
    <w:rsid w:val="00E93461"/>
    <w:rsid w:val="00EB2F61"/>
    <w:rsid w:val="00EC131E"/>
    <w:rsid w:val="00F136CC"/>
    <w:rsid w:val="00F342BE"/>
    <w:rsid w:val="00F470D3"/>
    <w:rsid w:val="00F81E57"/>
    <w:rsid w:val="00F87743"/>
    <w:rsid w:val="00FD1332"/>
    <w:rsid w:val="00FD6CBF"/>
    <w:rsid w:val="00FF29E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55E68"/>
  <w15:chartTrackingRefBased/>
  <w15:docId w15:val="{DFEA86EA-57CC-4788-A011-847B469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" w:qFormat="1"/>
    <w:lsdException w:name="Quote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61C"/>
    <w:pPr>
      <w:spacing w:line="240" w:lineRule="exact"/>
    </w:pPr>
    <w:rPr>
      <w:rFonts w:ascii="Asap" w:hAnsi="Asap"/>
      <w:color w:val="343A40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460A0"/>
    <w:pPr>
      <w:keepNext/>
      <w:keepLines/>
      <w:spacing w:before="240" w:line="500" w:lineRule="exact"/>
      <w:outlineLvl w:val="0"/>
    </w:pPr>
    <w:rPr>
      <w:rFonts w:eastAsiaTheme="majorEastAsia" w:cstheme="majorBidi"/>
      <w:color w:val="5F656C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8460A0"/>
    <w:pPr>
      <w:keepNext/>
      <w:keepLines/>
      <w:spacing w:before="240" w:line="360" w:lineRule="exact"/>
      <w:outlineLvl w:val="1"/>
    </w:pPr>
    <w:rPr>
      <w:rFonts w:eastAsiaTheme="majorEastAsia" w:cstheme="majorBidi"/>
      <w:color w:val="5F656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083BC5"/>
    <w:pPr>
      <w:keepNext/>
      <w:keepLines/>
      <w:spacing w:before="240"/>
      <w:outlineLvl w:val="2"/>
    </w:pPr>
    <w:rPr>
      <w:rFonts w:eastAsiaTheme="majorEastAsia" w:cstheme="majorBidi"/>
      <w:b/>
      <w:color w:val="5F656C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B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460A0"/>
    <w:rPr>
      <w:rFonts w:ascii="Asap" w:eastAsiaTheme="majorEastAsia" w:hAnsi="Asap" w:cstheme="majorBidi"/>
      <w:color w:val="5F656C"/>
      <w:sz w:val="36"/>
      <w:szCs w:val="32"/>
    </w:rPr>
  </w:style>
  <w:style w:type="paragraph" w:customStyle="1" w:styleId="BasicParagraph">
    <w:name w:val="[Basic Paragraph]"/>
    <w:basedOn w:val="Normal"/>
    <w:uiPriority w:val="99"/>
    <w:rsid w:val="00E3252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0E1E55"/>
    <w:pPr>
      <w:spacing w:after="0" w:line="720" w:lineRule="exact"/>
      <w:contextualSpacing/>
    </w:pPr>
    <w:rPr>
      <w:rFonts w:eastAsiaTheme="majorEastAsia" w:cstheme="majorBidi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1E55"/>
    <w:rPr>
      <w:rFonts w:ascii="Asap" w:eastAsiaTheme="majorEastAsia" w:hAnsi="Asap" w:cstheme="majorBidi"/>
      <w:color w:val="343A40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0E1E55"/>
    <w:pPr>
      <w:numPr>
        <w:ilvl w:val="1"/>
      </w:numPr>
      <w:spacing w:before="240" w:line="360" w:lineRule="exact"/>
    </w:pPr>
    <w:rPr>
      <w:rFonts w:eastAsiaTheme="minorEastAsia"/>
      <w:spacing w:val="15"/>
      <w:sz w:val="30"/>
    </w:rPr>
  </w:style>
  <w:style w:type="character" w:customStyle="1" w:styleId="SubtitleChar">
    <w:name w:val="Subtitle Char"/>
    <w:basedOn w:val="DefaultParagraphFont"/>
    <w:link w:val="Subtitle"/>
    <w:uiPriority w:val="2"/>
    <w:rsid w:val="000E1E55"/>
    <w:rPr>
      <w:rFonts w:ascii="Asap" w:eastAsiaTheme="minorEastAsia" w:hAnsi="Asap"/>
      <w:color w:val="343A40"/>
      <w:spacing w:val="15"/>
      <w:sz w:val="30"/>
    </w:rPr>
  </w:style>
  <w:style w:type="character" w:customStyle="1" w:styleId="Heading2Char">
    <w:name w:val="Heading 2 Char"/>
    <w:basedOn w:val="DefaultParagraphFont"/>
    <w:link w:val="Heading2"/>
    <w:uiPriority w:val="3"/>
    <w:rsid w:val="008460A0"/>
    <w:rPr>
      <w:rFonts w:ascii="Asap" w:eastAsiaTheme="majorEastAsia" w:hAnsi="Asap" w:cstheme="majorBidi"/>
      <w:color w:val="5F656C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083BC5"/>
    <w:rPr>
      <w:rFonts w:ascii="Asap" w:eastAsiaTheme="majorEastAsia" w:hAnsi="Asap" w:cstheme="majorBidi"/>
      <w:b/>
      <w:color w:val="5F656C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CB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Emphasis">
    <w:name w:val="Emphasis"/>
    <w:basedOn w:val="DefaultParagraphFont"/>
    <w:uiPriority w:val="4"/>
    <w:qFormat/>
    <w:rsid w:val="004B4753"/>
    <w:rPr>
      <w:i/>
      <w:iCs/>
    </w:rPr>
  </w:style>
  <w:style w:type="character" w:styleId="IntenseEmphasis">
    <w:name w:val="Intense Emphasis"/>
    <w:basedOn w:val="DefaultParagraphFont"/>
    <w:uiPriority w:val="21"/>
    <w:semiHidden/>
    <w:rsid w:val="00601493"/>
    <w:rPr>
      <w:b/>
      <w:i/>
      <w:iCs/>
      <w:color w:val="auto"/>
    </w:rPr>
  </w:style>
  <w:style w:type="character" w:styleId="Strong">
    <w:name w:val="Strong"/>
    <w:basedOn w:val="DefaultParagraphFont"/>
    <w:uiPriority w:val="4"/>
    <w:qFormat/>
    <w:rsid w:val="00601493"/>
    <w:rPr>
      <w:b/>
      <w:bCs/>
      <w:color w:val="auto"/>
    </w:rPr>
  </w:style>
  <w:style w:type="character" w:styleId="SubtleReference">
    <w:name w:val="Subtle Reference"/>
    <w:basedOn w:val="DefaultParagraphFont"/>
    <w:uiPriority w:val="31"/>
    <w:semiHidden/>
    <w:qFormat/>
    <w:rsid w:val="001349BF"/>
    <w:rPr>
      <w:caps w:val="0"/>
      <w:smallCaps w:val="0"/>
      <w:color w:val="5F656C"/>
      <w:sz w:val="16"/>
    </w:rPr>
  </w:style>
  <w:style w:type="character" w:customStyle="1" w:styleId="StrongGreenHybridOnline">
    <w:name w:val="Strong Green (Hybrid &amp; Online)"/>
    <w:basedOn w:val="Strong"/>
    <w:uiPriority w:val="5"/>
    <w:qFormat/>
    <w:rsid w:val="0033192E"/>
    <w:rPr>
      <w:b/>
      <w:bCs/>
      <w:color w:val="7CAF42"/>
    </w:rPr>
  </w:style>
  <w:style w:type="character" w:customStyle="1" w:styleId="StrongYellowMultimedia">
    <w:name w:val="Strong Yellow (Multimedia_)"/>
    <w:basedOn w:val="Strong"/>
    <w:uiPriority w:val="5"/>
    <w:qFormat/>
    <w:rsid w:val="00601493"/>
    <w:rPr>
      <w:b/>
      <w:bCs/>
      <w:color w:val="E4AE23"/>
    </w:rPr>
  </w:style>
  <w:style w:type="character" w:customStyle="1" w:styleId="StrongRedeLearning">
    <w:name w:val="Strong Red (eLearning)"/>
    <w:basedOn w:val="Strong"/>
    <w:uiPriority w:val="5"/>
    <w:qFormat/>
    <w:rsid w:val="00601493"/>
    <w:rPr>
      <w:b/>
      <w:bCs/>
      <w:color w:val="DC3D30"/>
    </w:rPr>
  </w:style>
  <w:style w:type="character" w:customStyle="1" w:styleId="StrongTealInclusivity">
    <w:name w:val="Strong Teal (Inclusivity)"/>
    <w:basedOn w:val="Strong"/>
    <w:uiPriority w:val="5"/>
    <w:qFormat/>
    <w:rsid w:val="00601493"/>
    <w:rPr>
      <w:b/>
      <w:bCs/>
      <w:color w:val="1499AC"/>
    </w:rPr>
  </w:style>
  <w:style w:type="character" w:customStyle="1" w:styleId="StrongBlueCurriculum">
    <w:name w:val="Strong Blue (Curriculum)"/>
    <w:basedOn w:val="Strong"/>
    <w:uiPriority w:val="5"/>
    <w:qFormat/>
    <w:rsid w:val="00601493"/>
    <w:rPr>
      <w:b/>
      <w:bCs/>
      <w:color w:val="6879BB"/>
    </w:rPr>
  </w:style>
  <w:style w:type="character" w:customStyle="1" w:styleId="StrongPurpleFacultyPD">
    <w:name w:val="Strong Purple (Faculty PD)"/>
    <w:basedOn w:val="Strong"/>
    <w:uiPriority w:val="5"/>
    <w:qFormat/>
    <w:rsid w:val="00601493"/>
    <w:rPr>
      <w:b/>
      <w:bCs/>
      <w:color w:val="5D3E98"/>
    </w:rPr>
  </w:style>
  <w:style w:type="paragraph" w:customStyle="1" w:styleId="Reference">
    <w:name w:val="Reference"/>
    <w:basedOn w:val="Normal"/>
    <w:uiPriority w:val="6"/>
    <w:qFormat/>
    <w:rsid w:val="008140BA"/>
    <w:pPr>
      <w:contextualSpacing/>
    </w:pPr>
    <w:rPr>
      <w:color w:val="5F656C"/>
      <w:sz w:val="16"/>
    </w:rPr>
  </w:style>
  <w:style w:type="paragraph" w:styleId="Quote">
    <w:name w:val="Quote"/>
    <w:basedOn w:val="Normal"/>
    <w:next w:val="Normal"/>
    <w:link w:val="QuoteChar"/>
    <w:uiPriority w:val="6"/>
    <w:qFormat/>
    <w:rsid w:val="008460A0"/>
    <w:pPr>
      <w:spacing w:before="240" w:after="80"/>
      <w:ind w:left="1080" w:right="1080"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6"/>
    <w:rsid w:val="008460A0"/>
    <w:rPr>
      <w:rFonts w:ascii="Asap" w:hAnsi="Asap"/>
      <w:iCs/>
      <w:color w:val="343A40"/>
      <w:sz w:val="20"/>
    </w:rPr>
  </w:style>
  <w:style w:type="paragraph" w:customStyle="1" w:styleId="QuoteSource">
    <w:name w:val="Quote Source"/>
    <w:basedOn w:val="Quote"/>
    <w:uiPriority w:val="6"/>
    <w:qFormat/>
    <w:rsid w:val="008460A0"/>
    <w:pPr>
      <w:spacing w:before="0" w:after="160"/>
      <w:ind w:left="1440" w:right="720"/>
      <w:jc w:val="right"/>
    </w:pPr>
    <w:rPr>
      <w:color w:val="5F656C"/>
      <w:sz w:val="16"/>
    </w:rPr>
  </w:style>
  <w:style w:type="paragraph" w:styleId="Header">
    <w:name w:val="header"/>
    <w:basedOn w:val="Normal"/>
    <w:link w:val="Head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189"/>
    <w:rPr>
      <w:rFonts w:ascii="Asap" w:hAnsi="Asap"/>
      <w:sz w:val="20"/>
    </w:rPr>
  </w:style>
  <w:style w:type="paragraph" w:styleId="Footer">
    <w:name w:val="footer"/>
    <w:basedOn w:val="Normal"/>
    <w:link w:val="Foot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189"/>
    <w:rPr>
      <w:rFonts w:ascii="Asap" w:hAnsi="Asap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A6"/>
    <w:rPr>
      <w:rFonts w:ascii="Segoe UI" w:hAnsi="Segoe UI" w:cs="Segoe UI"/>
      <w:sz w:val="18"/>
      <w:szCs w:val="18"/>
    </w:rPr>
  </w:style>
  <w:style w:type="paragraph" w:customStyle="1" w:styleId="ContactTextBox">
    <w:name w:val="Contact/Text Box"/>
    <w:basedOn w:val="Reference"/>
    <w:uiPriority w:val="7"/>
    <w:qFormat/>
    <w:rsid w:val="0090608D"/>
    <w:pPr>
      <w:spacing w:after="0"/>
      <w:ind w:left="288" w:right="288"/>
      <w:contextualSpacing w:val="0"/>
    </w:pPr>
  </w:style>
  <w:style w:type="table" w:styleId="TableGrid">
    <w:name w:val="Table Grid"/>
    <w:basedOn w:val="TableNormal"/>
    <w:uiPriority w:val="39"/>
    <w:rsid w:val="00E2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uiPriority w:val="8"/>
    <w:qFormat/>
    <w:rsid w:val="00D14BBA"/>
    <w:pPr>
      <w:spacing w:after="0"/>
    </w:pPr>
  </w:style>
  <w:style w:type="paragraph" w:customStyle="1" w:styleId="TableHead">
    <w:name w:val="Table Head"/>
    <w:basedOn w:val="TableBody"/>
    <w:uiPriority w:val="8"/>
    <w:qFormat/>
    <w:rsid w:val="00D14BBA"/>
    <w:rPr>
      <w:b/>
    </w:rPr>
  </w:style>
  <w:style w:type="paragraph" w:customStyle="1" w:styleId="NormalPost-Element">
    <w:name w:val="Normal (Post-Element)"/>
    <w:basedOn w:val="Normal"/>
    <w:qFormat/>
    <w:rsid w:val="00214B01"/>
    <w:pPr>
      <w:spacing w:before="160"/>
    </w:pPr>
  </w:style>
  <w:style w:type="paragraph" w:styleId="ListParagraph">
    <w:name w:val="List Paragraph"/>
    <w:basedOn w:val="Normal"/>
    <w:uiPriority w:val="7"/>
    <w:qFormat/>
    <w:rsid w:val="00783FC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E009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E0092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E12AB0"/>
    <w:pPr>
      <w:spacing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12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2A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12AB0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E12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6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eepersad\AppData\Local\Microsoft\Windows\INetCache\Content.Outlook\GSDWU29C\SCTL-Letterhead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[add short description]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241110-5207-483F-A440-8EE52830C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SCTL-LetterheadV3</Template>
  <TotalTime>16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(Title of Document)</vt:lpstr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(Title of Document)</dc:title>
  <dc:subject>2018</dc:subject>
  <dc:creator>School of Contemporary Teaching &amp; Learning</dc:creator>
  <cp:keywords/>
  <dc:description/>
  <cp:lastModifiedBy>Jacqueline Schoemaker Holmes</cp:lastModifiedBy>
  <cp:revision>5</cp:revision>
  <cp:lastPrinted>2018-06-25T12:16:00Z</cp:lastPrinted>
  <dcterms:created xsi:type="dcterms:W3CDTF">2018-08-09T17:25:00Z</dcterms:created>
  <dcterms:modified xsi:type="dcterms:W3CDTF">2018-08-10T14:57:00Z</dcterms:modified>
  <cp:category>St. Lawrence College</cp:category>
</cp:coreProperties>
</file>