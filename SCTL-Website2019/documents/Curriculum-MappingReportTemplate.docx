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color w:val="000000" w:themeColor="text1"/>
        </w:rPr>
        <w:id w:val="2022112347"/>
        <w:docPartObj>
          <w:docPartGallery w:val="Cover Pages"/>
          <w:docPartUnique/>
        </w:docPartObj>
      </w:sdtPr>
      <w:sdtEndPr/>
      <w:sdtContent>
        <w:p w:rsidR="004407C4" w:rsidRDefault="004407C4">
          <w:pPr>
            <w:spacing w:line="259" w:lineRule="auto"/>
            <w:rPr>
              <w:color w:val="000000" w:themeColor="text1"/>
            </w:rPr>
          </w:pPr>
          <w:r w:rsidRPr="004407C4">
            <w:rPr>
              <w:rFonts w:asciiTheme="majorHAnsi" w:eastAsiaTheme="majorEastAsia" w:hAnsiTheme="majorHAnsi" w:cstheme="majorBidi"/>
              <w:noProof/>
              <w:color w:val="2E74B5" w:themeColor="accent1" w:themeShade="BF"/>
              <w:sz w:val="32"/>
              <w:szCs w:val="32"/>
            </w:rPr>
            <mc:AlternateContent>
              <mc:Choice Requires="wps">
                <w:drawing>
                  <wp:anchor distT="0" distB="0" distL="114300" distR="114300" simplePos="0" relativeHeight="251662336" behindDoc="0" locked="0" layoutInCell="1" allowOverlap="1">
                    <wp:simplePos x="0" y="0"/>
                    <wp:positionH relativeFrom="page">
                      <wp:posOffset>-76199</wp:posOffset>
                    </wp:positionH>
                    <wp:positionV relativeFrom="page">
                      <wp:posOffset>-114300</wp:posOffset>
                    </wp:positionV>
                    <wp:extent cx="7905750" cy="10248900"/>
                    <wp:effectExtent l="0" t="0" r="0" b="0"/>
                    <wp:wrapNone/>
                    <wp:docPr id="138" name="Text Box 138"/>
                    <wp:cNvGraphicFramePr/>
                    <a:graphic xmlns:a="http://schemas.openxmlformats.org/drawingml/2006/main">
                      <a:graphicData uri="http://schemas.microsoft.com/office/word/2010/wordprocessingShape">
                        <wps:wsp>
                          <wps:cNvSpPr txBox="1"/>
                          <wps:spPr>
                            <a:xfrm>
                              <a:off x="0" y="0"/>
                              <a:ext cx="7905750" cy="1024890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05F1" w:rsidRDefault="004105F1"/>
                              <w:tbl>
                                <w:tblPr>
                                  <w:tblW w:w="4917" w:type="pct"/>
                                  <w:jc w:val="center"/>
                                  <w:tblBorders>
                                    <w:insideH w:val="single" w:sz="4" w:space="0" w:color="auto"/>
                                    <w:insideV w:val="single" w:sz="4" w:space="0" w:color="auto"/>
                                  </w:tblBorders>
                                  <w:tblCellMar>
                                    <w:top w:w="1296" w:type="dxa"/>
                                    <w:left w:w="360" w:type="dxa"/>
                                    <w:bottom w:w="1296" w:type="dxa"/>
                                    <w:right w:w="360" w:type="dxa"/>
                                  </w:tblCellMar>
                                  <w:tblLook w:val="04A0" w:firstRow="1" w:lastRow="0" w:firstColumn="1" w:lastColumn="0" w:noHBand="0" w:noVBand="1"/>
                                </w:tblPr>
                                <w:tblGrid>
                                  <w:gridCol w:w="7509"/>
                                  <w:gridCol w:w="4724"/>
                                </w:tblGrid>
                                <w:tr w:rsidR="004105F1" w:rsidTr="00EB2F61">
                                  <w:trPr>
                                    <w:trHeight w:val="14589"/>
                                    <w:jc w:val="center"/>
                                  </w:trPr>
                                  <w:tc>
                                    <w:tcPr>
                                      <w:tcW w:w="3069" w:type="pct"/>
                                      <w:tcBorders>
                                        <w:top w:val="nil"/>
                                        <w:bottom w:val="single" w:sz="4" w:space="0" w:color="343A40"/>
                                        <w:right w:val="single" w:sz="4" w:space="0" w:color="F2F2F2" w:themeColor="background1" w:themeShade="F2"/>
                                      </w:tcBorders>
                                      <w:shd w:val="clear" w:color="auto" w:fill="F2F2F2" w:themeFill="background1" w:themeFillShade="F2"/>
                                      <w:vAlign w:val="center"/>
                                    </w:tcPr>
                                    <w:p w:rsidR="004105F1" w:rsidRPr="000E1E55" w:rsidRDefault="004105F1">
                                      <w:pPr>
                                        <w:jc w:val="right"/>
                                        <w:rPr>
                                          <w:color w:val="FFFFFF" w:themeColor="background1"/>
                                        </w:rPr>
                                      </w:pPr>
                                    </w:p>
                                    <w:p w:rsidR="004105F1" w:rsidRDefault="004105F1" w:rsidP="00D228E2">
                                      <w:pPr>
                                        <w:pStyle w:val="Title"/>
                                        <w:jc w:val="right"/>
                                        <w:rPr>
                                          <w:rStyle w:val="TitleChar"/>
                                          <w:b/>
                                        </w:rPr>
                                      </w:pPr>
                                      <w:r>
                                        <w:rPr>
                                          <w:rStyle w:val="TitleChar"/>
                                          <w:b/>
                                        </w:rPr>
                                        <w:t xml:space="preserve">Curriculum Mapping Report for </w:t>
                                      </w:r>
                                    </w:p>
                                    <w:p w:rsidR="004105F1" w:rsidRPr="00EB2F61" w:rsidRDefault="004105F1" w:rsidP="00D228E2">
                                      <w:pPr>
                                        <w:pStyle w:val="Title"/>
                                        <w:jc w:val="right"/>
                                        <w:rPr>
                                          <w:rStyle w:val="TitleChar"/>
                                          <w:b/>
                                        </w:rPr>
                                      </w:pPr>
                                      <w:r w:rsidRPr="005F5F0D">
                                        <w:rPr>
                                          <w:rStyle w:val="TitleChar"/>
                                          <w:b/>
                                          <w:highlight w:val="yellow"/>
                                        </w:rPr>
                                        <w:t>Program Name</w:t>
                                      </w:r>
                                    </w:p>
                                    <w:sdt>
                                      <w:sdtPr>
                                        <w:rPr>
                                          <w:rFonts w:eastAsiaTheme="majorEastAsia" w:cstheme="majorBidi"/>
                                          <w:i/>
                                          <w:color w:val="5F656C"/>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4105F1" w:rsidRPr="00B10114" w:rsidRDefault="004105F1" w:rsidP="005F5F0D">
                                          <w:pPr>
                                            <w:spacing w:before="240"/>
                                            <w:jc w:val="right"/>
                                            <w:rPr>
                                              <w:sz w:val="24"/>
                                              <w:szCs w:val="24"/>
                                            </w:rPr>
                                          </w:pPr>
                                          <w:r w:rsidRPr="00EB2F61">
                                            <w:rPr>
                                              <w:rFonts w:eastAsiaTheme="majorEastAsia" w:cstheme="majorBidi"/>
                                              <w:i/>
                                              <w:color w:val="5F656C"/>
                                            </w:rPr>
                                            <w:t xml:space="preserve">[ </w:t>
                                          </w:r>
                                          <w:r>
                                            <w:rPr>
                                              <w:rFonts w:eastAsiaTheme="majorEastAsia" w:cstheme="majorBidi"/>
                                              <w:i/>
                                              <w:color w:val="5F656C"/>
                                            </w:rPr>
                                            <w:t>Enter Year Mapping Concluded ]</w:t>
                                          </w:r>
                                        </w:p>
                                      </w:sdtContent>
                                    </w:sdt>
                                  </w:tc>
                                  <w:tc>
                                    <w:tcPr>
                                      <w:tcW w:w="1931" w:type="pct"/>
                                      <w:tcBorders>
                                        <w:left w:val="single" w:sz="4" w:space="0" w:color="F2F2F2" w:themeColor="background1" w:themeShade="F2"/>
                                      </w:tcBorders>
                                      <w:shd w:val="clear" w:color="auto" w:fill="FFFFFF" w:themeFill="background1"/>
                                      <w:vAlign w:val="center"/>
                                    </w:tcPr>
                                    <w:p w:rsidR="004105F1" w:rsidRDefault="004105F1" w:rsidP="00B10114">
                                      <w:pPr>
                                        <w:pStyle w:val="NoSpacing"/>
                                        <w:spacing w:before="240"/>
                                        <w:rPr>
                                          <w:rFonts w:ascii="Asap" w:hAnsi="Asap"/>
                                          <w:color w:val="44546A" w:themeColor="text2"/>
                                        </w:rPr>
                                      </w:pPr>
                                    </w:p>
                                    <w:p w:rsidR="004105F1" w:rsidRPr="00EB2F61" w:rsidRDefault="00012D11" w:rsidP="00B10114">
                                      <w:pPr>
                                        <w:pStyle w:val="NoSpacing"/>
                                        <w:spacing w:before="240"/>
                                        <w:rPr>
                                          <w:color w:val="44546A" w:themeColor="text2"/>
                                        </w:rPr>
                                      </w:pPr>
                                      <w:r>
                                        <w:rPr>
                                          <w:color w:val="44546A" w:themeColor="text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6.75pt;height:40.5pt">
                                            <v:imagedata r:id="rId9" o:title="SCTL-Charcoal@4x"/>
                                          </v:shape>
                                        </w:pict>
                                      </w:r>
                                    </w:p>
                                    <w:p w:rsidR="004105F1" w:rsidRPr="00326922" w:rsidRDefault="00012D11" w:rsidP="000E1E55">
                                      <w:pPr>
                                        <w:pStyle w:val="NoSpacing"/>
                                        <w:spacing w:before="240"/>
                                        <w:rPr>
                                          <w:rFonts w:ascii="Asap" w:hAnsi="Asap"/>
                                          <w:color w:val="5F656C"/>
                                        </w:rPr>
                                      </w:pPr>
                                      <w:sdt>
                                        <w:sdtPr>
                                          <w:rPr>
                                            <w:rFonts w:ascii="Asap" w:hAnsi="Asap"/>
                                            <w:i/>
                                            <w:color w:val="5F656C"/>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105F1" w:rsidRPr="00EB2F61">
                                            <w:rPr>
                                              <w:rFonts w:ascii="Asap" w:hAnsi="Asap"/>
                                              <w:i/>
                                              <w:color w:val="5F656C"/>
                                            </w:rPr>
                                            <w:t>St. Lawrence College</w:t>
                                          </w:r>
                                        </w:sdtContent>
                                      </w:sdt>
                                    </w:p>
                                  </w:tc>
                                </w:tr>
                              </w:tbl>
                              <w:p w:rsidR="004105F1" w:rsidRDefault="004105F1" w:rsidP="000E1E5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6pt;margin-top:-9pt;width:622.5pt;height:80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" fillcolor="#f2f2f2 [3052]" stroked="f" strokeweight=".5pt">
                    <v:textbox inset="0,0,0,0">
                      <w:txbxContent>
                        <w:p w:rsidR="004105F1" w:rsidRDefault="004105F1"/>
                        <w:tbl>
                          <w:tblPr>
                            <w:tblW w:w="4917" w:type="pct"/>
                            <w:jc w:val="center"/>
                            <w:tblBorders>
                              <w:insideH w:val="single" w:sz="4" w:space="0" w:color="auto"/>
                              <w:insideV w:val="single" w:sz="4" w:space="0" w:color="auto"/>
                            </w:tblBorders>
                            <w:tblCellMar>
                              <w:top w:w="1296" w:type="dxa"/>
                              <w:left w:w="360" w:type="dxa"/>
                              <w:bottom w:w="1296" w:type="dxa"/>
                              <w:right w:w="360" w:type="dxa"/>
                            </w:tblCellMar>
                            <w:tblLook w:val="04A0" w:firstRow="1" w:lastRow="0" w:firstColumn="1" w:lastColumn="0" w:noHBand="0" w:noVBand="1"/>
                          </w:tblPr>
                          <w:tblGrid>
                            <w:gridCol w:w="7509"/>
                            <w:gridCol w:w="4724"/>
                          </w:tblGrid>
                          <w:tr w:rsidR="004105F1" w:rsidTr="00EB2F61">
                            <w:trPr>
                              <w:trHeight w:val="14589"/>
                              <w:jc w:val="center"/>
                            </w:trPr>
                            <w:tc>
                              <w:tcPr>
                                <w:tcW w:w="3069" w:type="pct"/>
                                <w:tcBorders>
                                  <w:top w:val="nil"/>
                                  <w:bottom w:val="single" w:sz="4" w:space="0" w:color="343A40"/>
                                  <w:right w:val="single" w:sz="4" w:space="0" w:color="F2F2F2" w:themeColor="background1" w:themeShade="F2"/>
                                </w:tcBorders>
                                <w:shd w:val="clear" w:color="auto" w:fill="F2F2F2" w:themeFill="background1" w:themeFillShade="F2"/>
                                <w:vAlign w:val="center"/>
                              </w:tcPr>
                              <w:p w:rsidR="004105F1" w:rsidRPr="000E1E55" w:rsidRDefault="004105F1">
                                <w:pPr>
                                  <w:jc w:val="right"/>
                                  <w:rPr>
                                    <w:color w:val="FFFFFF" w:themeColor="background1"/>
                                  </w:rPr>
                                </w:pPr>
                              </w:p>
                              <w:p w:rsidR="004105F1" w:rsidRDefault="004105F1" w:rsidP="00D228E2">
                                <w:pPr>
                                  <w:pStyle w:val="Title"/>
                                  <w:jc w:val="right"/>
                                  <w:rPr>
                                    <w:rStyle w:val="TitleChar"/>
                                    <w:b/>
                                  </w:rPr>
                                </w:pPr>
                                <w:r>
                                  <w:rPr>
                                    <w:rStyle w:val="TitleChar"/>
                                    <w:b/>
                                  </w:rPr>
                                  <w:t xml:space="preserve">Curriculum Mapping Report for </w:t>
                                </w:r>
                              </w:p>
                              <w:p w:rsidR="004105F1" w:rsidRPr="00EB2F61" w:rsidRDefault="004105F1" w:rsidP="00D228E2">
                                <w:pPr>
                                  <w:pStyle w:val="Title"/>
                                  <w:jc w:val="right"/>
                                  <w:rPr>
                                    <w:rStyle w:val="TitleChar"/>
                                    <w:b/>
                                  </w:rPr>
                                </w:pPr>
                                <w:r w:rsidRPr="005F5F0D">
                                  <w:rPr>
                                    <w:rStyle w:val="TitleChar"/>
                                    <w:b/>
                                    <w:highlight w:val="yellow"/>
                                  </w:rPr>
                                  <w:t>Program Name</w:t>
                                </w:r>
                              </w:p>
                              <w:sdt>
                                <w:sdtPr>
                                  <w:rPr>
                                    <w:rFonts w:eastAsiaTheme="majorEastAsia" w:cstheme="majorBidi"/>
                                    <w:i/>
                                    <w:color w:val="5F656C"/>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4105F1" w:rsidRPr="00B10114" w:rsidRDefault="004105F1" w:rsidP="005F5F0D">
                                    <w:pPr>
                                      <w:spacing w:before="240"/>
                                      <w:jc w:val="right"/>
                                      <w:rPr>
                                        <w:sz w:val="24"/>
                                        <w:szCs w:val="24"/>
                                      </w:rPr>
                                    </w:pPr>
                                    <w:r w:rsidRPr="00EB2F61">
                                      <w:rPr>
                                        <w:rFonts w:eastAsiaTheme="majorEastAsia" w:cstheme="majorBidi"/>
                                        <w:i/>
                                        <w:color w:val="5F656C"/>
                                      </w:rPr>
                                      <w:t xml:space="preserve">[ </w:t>
                                    </w:r>
                                    <w:r>
                                      <w:rPr>
                                        <w:rFonts w:eastAsiaTheme="majorEastAsia" w:cstheme="majorBidi"/>
                                        <w:i/>
                                        <w:color w:val="5F656C"/>
                                      </w:rPr>
                                      <w:t>Enter Year Mapping Concluded ]</w:t>
                                    </w:r>
                                  </w:p>
                                </w:sdtContent>
                              </w:sdt>
                            </w:tc>
                            <w:tc>
                              <w:tcPr>
                                <w:tcW w:w="1931" w:type="pct"/>
                                <w:tcBorders>
                                  <w:left w:val="single" w:sz="4" w:space="0" w:color="F2F2F2" w:themeColor="background1" w:themeShade="F2"/>
                                </w:tcBorders>
                                <w:shd w:val="clear" w:color="auto" w:fill="FFFFFF" w:themeFill="background1"/>
                                <w:vAlign w:val="center"/>
                              </w:tcPr>
                              <w:p w:rsidR="004105F1" w:rsidRDefault="004105F1" w:rsidP="00B10114">
                                <w:pPr>
                                  <w:pStyle w:val="NoSpacing"/>
                                  <w:spacing w:before="240"/>
                                  <w:rPr>
                                    <w:rFonts w:ascii="Asap" w:hAnsi="Asap"/>
                                    <w:color w:val="44546A" w:themeColor="text2"/>
                                  </w:rPr>
                                </w:pPr>
                              </w:p>
                              <w:p w:rsidR="004105F1" w:rsidRPr="00EB2F61" w:rsidRDefault="00012D11" w:rsidP="00B10114">
                                <w:pPr>
                                  <w:pStyle w:val="NoSpacing"/>
                                  <w:spacing w:before="240"/>
                                  <w:rPr>
                                    <w:color w:val="44546A" w:themeColor="text2"/>
                                  </w:rPr>
                                </w:pPr>
                                <w:r>
                                  <w:rPr>
                                    <w:color w:val="44546A" w:themeColor="text2"/>
                                  </w:rPr>
                                  <w:pict>
                                    <v:shape id="_x0000_i1026" type="#_x0000_t75" style="width:186.75pt;height:40.5pt">
                                      <v:imagedata r:id="rId9" o:title="SCTL-Charcoal@4x"/>
                                    </v:shape>
                                  </w:pict>
                                </w:r>
                              </w:p>
                              <w:p w:rsidR="004105F1" w:rsidRPr="00326922" w:rsidRDefault="00012D11" w:rsidP="000E1E55">
                                <w:pPr>
                                  <w:pStyle w:val="NoSpacing"/>
                                  <w:spacing w:before="240"/>
                                  <w:rPr>
                                    <w:rFonts w:ascii="Asap" w:hAnsi="Asap"/>
                                    <w:color w:val="5F656C"/>
                                  </w:rPr>
                                </w:pPr>
                                <w:sdt>
                                  <w:sdtPr>
                                    <w:rPr>
                                      <w:rFonts w:ascii="Asap" w:hAnsi="Asap"/>
                                      <w:i/>
                                      <w:color w:val="5F656C"/>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105F1" w:rsidRPr="00EB2F61">
                                      <w:rPr>
                                        <w:rFonts w:ascii="Asap" w:hAnsi="Asap"/>
                                        <w:i/>
                                        <w:color w:val="5F656C"/>
                                      </w:rPr>
                                      <w:t>St. Lawrence College</w:t>
                                    </w:r>
                                  </w:sdtContent>
                                </w:sdt>
                              </w:p>
                            </w:tc>
                          </w:tr>
                        </w:tbl>
                        <w:p w:rsidR="004105F1" w:rsidRDefault="004105F1" w:rsidP="000E1E55"/>
                      </w:txbxContent>
                    </v:textbox>
                    <w10:wrap anchorx="page" anchory="page"/>
                  </v:shape>
                </w:pict>
              </mc:Fallback>
            </mc:AlternateContent>
          </w:r>
          <w:r>
            <w:rPr>
              <w:color w:val="000000" w:themeColor="text1"/>
            </w:rPr>
            <w:br w:type="page"/>
          </w:r>
        </w:p>
      </w:sdtContent>
    </w:sdt>
    <w:sdt>
      <w:sdtPr>
        <w:rPr>
          <w:rFonts w:ascii="Asap" w:eastAsiaTheme="minorHAnsi" w:hAnsi="Asap" w:cstheme="minorBidi"/>
          <w:color w:val="343A40"/>
          <w:sz w:val="20"/>
          <w:szCs w:val="22"/>
        </w:rPr>
        <w:id w:val="1893697233"/>
        <w:docPartObj>
          <w:docPartGallery w:val="Table of Contents"/>
          <w:docPartUnique/>
        </w:docPartObj>
      </w:sdtPr>
      <w:sdtEndPr>
        <w:rPr>
          <w:b/>
          <w:bCs/>
          <w:noProof/>
        </w:rPr>
      </w:sdtEndPr>
      <w:sdtContent>
        <w:p w:rsidR="00E12AB0" w:rsidRPr="00D228E2" w:rsidRDefault="00E12AB0">
          <w:pPr>
            <w:pStyle w:val="TOCHeading"/>
            <w:rPr>
              <w:rStyle w:val="TitleChar"/>
            </w:rPr>
          </w:pPr>
          <w:r w:rsidRPr="00D228E2">
            <w:rPr>
              <w:rStyle w:val="TitleChar"/>
            </w:rPr>
            <w:t>Table of Contents</w:t>
          </w:r>
        </w:p>
        <w:p w:rsidR="004105F1" w:rsidRDefault="00E12AB0">
          <w:pPr>
            <w:pStyle w:val="TOC1"/>
            <w:tabs>
              <w:tab w:val="right" w:leader="dot" w:pos="1007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522626998" w:history="1">
            <w:r w:rsidR="004105F1" w:rsidRPr="00FA7681">
              <w:rPr>
                <w:rStyle w:val="Hyperlink"/>
                <w:noProof/>
              </w:rPr>
              <w:t>Mapping Participants &amp; Process Information</w:t>
            </w:r>
            <w:r w:rsidR="004105F1">
              <w:rPr>
                <w:noProof/>
                <w:webHidden/>
              </w:rPr>
              <w:tab/>
            </w:r>
            <w:r w:rsidR="004105F1">
              <w:rPr>
                <w:noProof/>
                <w:webHidden/>
              </w:rPr>
              <w:fldChar w:fldCharType="begin"/>
            </w:r>
            <w:r w:rsidR="004105F1">
              <w:rPr>
                <w:noProof/>
                <w:webHidden/>
              </w:rPr>
              <w:instrText xml:space="preserve"> PAGEREF _Toc522626998 \h </w:instrText>
            </w:r>
            <w:r w:rsidR="004105F1">
              <w:rPr>
                <w:noProof/>
                <w:webHidden/>
              </w:rPr>
            </w:r>
            <w:r w:rsidR="004105F1">
              <w:rPr>
                <w:noProof/>
                <w:webHidden/>
              </w:rPr>
              <w:fldChar w:fldCharType="separate"/>
            </w:r>
            <w:r w:rsidR="004105F1">
              <w:rPr>
                <w:noProof/>
                <w:webHidden/>
              </w:rPr>
              <w:t>1</w:t>
            </w:r>
            <w:r w:rsidR="004105F1">
              <w:rPr>
                <w:noProof/>
                <w:webHidden/>
              </w:rPr>
              <w:fldChar w:fldCharType="end"/>
            </w:r>
          </w:hyperlink>
        </w:p>
        <w:p w:rsidR="004105F1" w:rsidRDefault="00012D11">
          <w:pPr>
            <w:pStyle w:val="TOC1"/>
            <w:tabs>
              <w:tab w:val="left" w:pos="400"/>
              <w:tab w:val="right" w:leader="dot" w:pos="10070"/>
            </w:tabs>
            <w:rPr>
              <w:rFonts w:asciiTheme="minorHAnsi" w:eastAsiaTheme="minorEastAsia" w:hAnsiTheme="minorHAnsi"/>
              <w:noProof/>
              <w:color w:val="auto"/>
              <w:sz w:val="22"/>
            </w:rPr>
          </w:pPr>
          <w:hyperlink w:anchor="_Toc522626999" w:history="1">
            <w:r w:rsidR="004105F1" w:rsidRPr="00FA7681">
              <w:rPr>
                <w:rStyle w:val="Hyperlink"/>
                <w:noProof/>
              </w:rPr>
              <w:t>1.</w:t>
            </w:r>
            <w:r w:rsidR="004105F1">
              <w:rPr>
                <w:rFonts w:asciiTheme="minorHAnsi" w:eastAsiaTheme="minorEastAsia" w:hAnsiTheme="minorHAnsi"/>
                <w:noProof/>
                <w:color w:val="auto"/>
                <w:sz w:val="22"/>
              </w:rPr>
              <w:tab/>
            </w:r>
            <w:r w:rsidR="004105F1" w:rsidRPr="00FA7681">
              <w:rPr>
                <w:rStyle w:val="Hyperlink"/>
                <w:noProof/>
              </w:rPr>
              <w:t>Program Identification</w:t>
            </w:r>
            <w:r w:rsidR="004105F1">
              <w:rPr>
                <w:noProof/>
                <w:webHidden/>
              </w:rPr>
              <w:tab/>
            </w:r>
            <w:r w:rsidR="004105F1">
              <w:rPr>
                <w:noProof/>
                <w:webHidden/>
              </w:rPr>
              <w:fldChar w:fldCharType="begin"/>
            </w:r>
            <w:r w:rsidR="004105F1">
              <w:rPr>
                <w:noProof/>
                <w:webHidden/>
              </w:rPr>
              <w:instrText xml:space="preserve"> PAGEREF _Toc522626999 \h </w:instrText>
            </w:r>
            <w:r w:rsidR="004105F1">
              <w:rPr>
                <w:noProof/>
                <w:webHidden/>
              </w:rPr>
            </w:r>
            <w:r w:rsidR="004105F1">
              <w:rPr>
                <w:noProof/>
                <w:webHidden/>
              </w:rPr>
              <w:fldChar w:fldCharType="separate"/>
            </w:r>
            <w:r w:rsidR="004105F1">
              <w:rPr>
                <w:noProof/>
                <w:webHidden/>
              </w:rPr>
              <w:t>2</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00" w:history="1">
            <w:r w:rsidR="004105F1" w:rsidRPr="00FA7681">
              <w:rPr>
                <w:rStyle w:val="Hyperlink"/>
                <w:noProof/>
              </w:rPr>
              <w:t>2.</w:t>
            </w:r>
            <w:r w:rsidR="004105F1">
              <w:rPr>
                <w:rFonts w:asciiTheme="minorHAnsi" w:eastAsiaTheme="minorEastAsia" w:hAnsiTheme="minorHAnsi"/>
                <w:noProof/>
                <w:color w:val="auto"/>
                <w:sz w:val="22"/>
              </w:rPr>
              <w:tab/>
            </w:r>
            <w:r w:rsidR="004105F1" w:rsidRPr="00FA7681">
              <w:rPr>
                <w:rStyle w:val="Hyperlink"/>
                <w:noProof/>
              </w:rPr>
              <w:t>Vocational / Program Learning Outcomes</w:t>
            </w:r>
            <w:r w:rsidR="004105F1">
              <w:rPr>
                <w:noProof/>
                <w:webHidden/>
              </w:rPr>
              <w:tab/>
            </w:r>
            <w:r w:rsidR="004105F1">
              <w:rPr>
                <w:noProof/>
                <w:webHidden/>
              </w:rPr>
              <w:fldChar w:fldCharType="begin"/>
            </w:r>
            <w:r w:rsidR="004105F1">
              <w:rPr>
                <w:noProof/>
                <w:webHidden/>
              </w:rPr>
              <w:instrText xml:space="preserve"> PAGEREF _Toc522627000 \h </w:instrText>
            </w:r>
            <w:r w:rsidR="004105F1">
              <w:rPr>
                <w:noProof/>
                <w:webHidden/>
              </w:rPr>
            </w:r>
            <w:r w:rsidR="004105F1">
              <w:rPr>
                <w:noProof/>
                <w:webHidden/>
              </w:rPr>
              <w:fldChar w:fldCharType="separate"/>
            </w:r>
            <w:r w:rsidR="004105F1">
              <w:rPr>
                <w:noProof/>
                <w:webHidden/>
              </w:rPr>
              <w:t>3</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01" w:history="1">
            <w:r w:rsidR="004105F1" w:rsidRPr="00FA7681">
              <w:rPr>
                <w:rStyle w:val="Hyperlink"/>
                <w:noProof/>
              </w:rPr>
              <w:t>3.</w:t>
            </w:r>
            <w:r w:rsidR="004105F1">
              <w:rPr>
                <w:rFonts w:asciiTheme="minorHAnsi" w:eastAsiaTheme="minorEastAsia" w:hAnsiTheme="minorHAnsi"/>
                <w:noProof/>
                <w:color w:val="auto"/>
                <w:sz w:val="22"/>
              </w:rPr>
              <w:tab/>
            </w:r>
            <w:r w:rsidR="004105F1" w:rsidRPr="00FA7681">
              <w:rPr>
                <w:rStyle w:val="Hyperlink"/>
                <w:noProof/>
              </w:rPr>
              <w:t>Goals of Curriculum Mapping and Resulting Changes</w:t>
            </w:r>
            <w:r w:rsidR="004105F1">
              <w:rPr>
                <w:noProof/>
                <w:webHidden/>
              </w:rPr>
              <w:tab/>
            </w:r>
            <w:r w:rsidR="004105F1">
              <w:rPr>
                <w:noProof/>
                <w:webHidden/>
              </w:rPr>
              <w:fldChar w:fldCharType="begin"/>
            </w:r>
            <w:r w:rsidR="004105F1">
              <w:rPr>
                <w:noProof/>
                <w:webHidden/>
              </w:rPr>
              <w:instrText xml:space="preserve"> PAGEREF _Toc522627001 \h </w:instrText>
            </w:r>
            <w:r w:rsidR="004105F1">
              <w:rPr>
                <w:noProof/>
                <w:webHidden/>
              </w:rPr>
            </w:r>
            <w:r w:rsidR="004105F1">
              <w:rPr>
                <w:noProof/>
                <w:webHidden/>
              </w:rPr>
              <w:fldChar w:fldCharType="separate"/>
            </w:r>
            <w:r w:rsidR="004105F1">
              <w:rPr>
                <w:noProof/>
                <w:webHidden/>
              </w:rPr>
              <w:t>5</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02" w:history="1">
            <w:r w:rsidR="004105F1" w:rsidRPr="00FA7681">
              <w:rPr>
                <w:rStyle w:val="Hyperlink"/>
                <w:noProof/>
              </w:rPr>
              <w:t>4.</w:t>
            </w:r>
            <w:r w:rsidR="004105F1">
              <w:rPr>
                <w:rFonts w:asciiTheme="minorHAnsi" w:eastAsiaTheme="minorEastAsia" w:hAnsiTheme="minorHAnsi"/>
                <w:noProof/>
                <w:color w:val="auto"/>
                <w:sz w:val="22"/>
              </w:rPr>
              <w:tab/>
            </w:r>
            <w:r w:rsidR="004105F1" w:rsidRPr="00FA7681">
              <w:rPr>
                <w:rStyle w:val="Hyperlink"/>
                <w:noProof/>
              </w:rPr>
              <w:t>Revised Program of Study</w:t>
            </w:r>
            <w:r w:rsidR="004105F1">
              <w:rPr>
                <w:noProof/>
                <w:webHidden/>
              </w:rPr>
              <w:tab/>
            </w:r>
            <w:r w:rsidR="004105F1">
              <w:rPr>
                <w:noProof/>
                <w:webHidden/>
              </w:rPr>
              <w:fldChar w:fldCharType="begin"/>
            </w:r>
            <w:r w:rsidR="004105F1">
              <w:rPr>
                <w:noProof/>
                <w:webHidden/>
              </w:rPr>
              <w:instrText xml:space="preserve"> PAGEREF _Toc522627002 \h </w:instrText>
            </w:r>
            <w:r w:rsidR="004105F1">
              <w:rPr>
                <w:noProof/>
                <w:webHidden/>
              </w:rPr>
            </w:r>
            <w:r w:rsidR="004105F1">
              <w:rPr>
                <w:noProof/>
                <w:webHidden/>
              </w:rPr>
              <w:fldChar w:fldCharType="separate"/>
            </w:r>
            <w:r w:rsidR="004105F1">
              <w:rPr>
                <w:noProof/>
                <w:webHidden/>
              </w:rPr>
              <w:t>6</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03" w:history="1">
            <w:r w:rsidR="004105F1" w:rsidRPr="00FA7681">
              <w:rPr>
                <w:rStyle w:val="Hyperlink"/>
                <w:noProof/>
              </w:rPr>
              <w:t>Previous Program of Study</w:t>
            </w:r>
            <w:r w:rsidR="004105F1">
              <w:rPr>
                <w:noProof/>
                <w:webHidden/>
              </w:rPr>
              <w:tab/>
            </w:r>
            <w:r w:rsidR="004105F1">
              <w:rPr>
                <w:noProof/>
                <w:webHidden/>
              </w:rPr>
              <w:fldChar w:fldCharType="begin"/>
            </w:r>
            <w:r w:rsidR="004105F1">
              <w:rPr>
                <w:noProof/>
                <w:webHidden/>
              </w:rPr>
              <w:instrText xml:space="preserve"> PAGEREF _Toc522627003 \h </w:instrText>
            </w:r>
            <w:r w:rsidR="004105F1">
              <w:rPr>
                <w:noProof/>
                <w:webHidden/>
              </w:rPr>
            </w:r>
            <w:r w:rsidR="004105F1">
              <w:rPr>
                <w:noProof/>
                <w:webHidden/>
              </w:rPr>
              <w:fldChar w:fldCharType="separate"/>
            </w:r>
            <w:r w:rsidR="004105F1">
              <w:rPr>
                <w:noProof/>
                <w:webHidden/>
              </w:rPr>
              <w:t>6</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04" w:history="1">
            <w:r w:rsidR="004105F1" w:rsidRPr="00FA7681">
              <w:rPr>
                <w:rStyle w:val="Hyperlink"/>
                <w:noProof/>
              </w:rPr>
              <w:t>Revised Program of Study</w:t>
            </w:r>
            <w:r w:rsidR="004105F1">
              <w:rPr>
                <w:noProof/>
                <w:webHidden/>
              </w:rPr>
              <w:tab/>
            </w:r>
            <w:r w:rsidR="004105F1">
              <w:rPr>
                <w:noProof/>
                <w:webHidden/>
              </w:rPr>
              <w:fldChar w:fldCharType="begin"/>
            </w:r>
            <w:r w:rsidR="004105F1">
              <w:rPr>
                <w:noProof/>
                <w:webHidden/>
              </w:rPr>
              <w:instrText xml:space="preserve"> PAGEREF _Toc522627004 \h </w:instrText>
            </w:r>
            <w:r w:rsidR="004105F1">
              <w:rPr>
                <w:noProof/>
                <w:webHidden/>
              </w:rPr>
            </w:r>
            <w:r w:rsidR="004105F1">
              <w:rPr>
                <w:noProof/>
                <w:webHidden/>
              </w:rPr>
              <w:fldChar w:fldCharType="separate"/>
            </w:r>
            <w:r w:rsidR="004105F1">
              <w:rPr>
                <w:noProof/>
                <w:webHidden/>
              </w:rPr>
              <w:t>7</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05" w:history="1">
            <w:r w:rsidR="004105F1" w:rsidRPr="00FA7681">
              <w:rPr>
                <w:rStyle w:val="Hyperlink"/>
                <w:noProof/>
              </w:rPr>
              <w:t>5.</w:t>
            </w:r>
            <w:r w:rsidR="004105F1">
              <w:rPr>
                <w:rFonts w:asciiTheme="minorHAnsi" w:eastAsiaTheme="minorEastAsia" w:hAnsiTheme="minorHAnsi"/>
                <w:noProof/>
                <w:color w:val="auto"/>
                <w:sz w:val="22"/>
              </w:rPr>
              <w:tab/>
            </w:r>
            <w:r w:rsidR="004105F1" w:rsidRPr="00FA7681">
              <w:rPr>
                <w:rStyle w:val="Hyperlink"/>
                <w:noProof/>
              </w:rPr>
              <w:t>Curriculum Maps</w:t>
            </w:r>
            <w:r w:rsidR="004105F1">
              <w:rPr>
                <w:noProof/>
                <w:webHidden/>
              </w:rPr>
              <w:tab/>
            </w:r>
            <w:r w:rsidR="004105F1">
              <w:rPr>
                <w:noProof/>
                <w:webHidden/>
              </w:rPr>
              <w:fldChar w:fldCharType="begin"/>
            </w:r>
            <w:r w:rsidR="004105F1">
              <w:rPr>
                <w:noProof/>
                <w:webHidden/>
              </w:rPr>
              <w:instrText xml:space="preserve"> PAGEREF _Toc522627005 \h </w:instrText>
            </w:r>
            <w:r w:rsidR="004105F1">
              <w:rPr>
                <w:noProof/>
                <w:webHidden/>
              </w:rPr>
            </w:r>
            <w:r w:rsidR="004105F1">
              <w:rPr>
                <w:noProof/>
                <w:webHidden/>
              </w:rPr>
              <w:fldChar w:fldCharType="separate"/>
            </w:r>
            <w:r w:rsidR="004105F1">
              <w:rPr>
                <w:noProof/>
                <w:webHidden/>
              </w:rPr>
              <w:t>8</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06" w:history="1">
            <w:r w:rsidR="004105F1" w:rsidRPr="00FA7681">
              <w:rPr>
                <w:rStyle w:val="Hyperlink"/>
                <w:noProof/>
              </w:rPr>
              <w:t>Previous Learning Outcome Curriculum Map</w:t>
            </w:r>
            <w:r w:rsidR="004105F1">
              <w:rPr>
                <w:noProof/>
                <w:webHidden/>
              </w:rPr>
              <w:tab/>
            </w:r>
            <w:r w:rsidR="004105F1">
              <w:rPr>
                <w:noProof/>
                <w:webHidden/>
              </w:rPr>
              <w:fldChar w:fldCharType="begin"/>
            </w:r>
            <w:r w:rsidR="004105F1">
              <w:rPr>
                <w:noProof/>
                <w:webHidden/>
              </w:rPr>
              <w:instrText xml:space="preserve"> PAGEREF _Toc522627006 \h </w:instrText>
            </w:r>
            <w:r w:rsidR="004105F1">
              <w:rPr>
                <w:noProof/>
                <w:webHidden/>
              </w:rPr>
            </w:r>
            <w:r w:rsidR="004105F1">
              <w:rPr>
                <w:noProof/>
                <w:webHidden/>
              </w:rPr>
              <w:fldChar w:fldCharType="separate"/>
            </w:r>
            <w:r w:rsidR="004105F1">
              <w:rPr>
                <w:noProof/>
                <w:webHidden/>
              </w:rPr>
              <w:t>8</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07" w:history="1">
            <w:r w:rsidR="004105F1" w:rsidRPr="00FA7681">
              <w:rPr>
                <w:rStyle w:val="Hyperlink"/>
                <w:noProof/>
              </w:rPr>
              <w:t>Revised Learning Outcome Curriculum Map</w:t>
            </w:r>
            <w:r w:rsidR="004105F1">
              <w:rPr>
                <w:noProof/>
                <w:webHidden/>
              </w:rPr>
              <w:tab/>
            </w:r>
            <w:r w:rsidR="004105F1">
              <w:rPr>
                <w:noProof/>
                <w:webHidden/>
              </w:rPr>
              <w:fldChar w:fldCharType="begin"/>
            </w:r>
            <w:r w:rsidR="004105F1">
              <w:rPr>
                <w:noProof/>
                <w:webHidden/>
              </w:rPr>
              <w:instrText xml:space="preserve"> PAGEREF _Toc522627007 \h </w:instrText>
            </w:r>
            <w:r w:rsidR="004105F1">
              <w:rPr>
                <w:noProof/>
                <w:webHidden/>
              </w:rPr>
            </w:r>
            <w:r w:rsidR="004105F1">
              <w:rPr>
                <w:noProof/>
                <w:webHidden/>
              </w:rPr>
              <w:fldChar w:fldCharType="separate"/>
            </w:r>
            <w:r w:rsidR="004105F1">
              <w:rPr>
                <w:noProof/>
                <w:webHidden/>
              </w:rPr>
              <w:t>8</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08" w:history="1">
            <w:r w:rsidR="004105F1" w:rsidRPr="00FA7681">
              <w:rPr>
                <w:rStyle w:val="Hyperlink"/>
                <w:noProof/>
              </w:rPr>
              <w:t>Previous Essential Employability Skill Curriculum Map</w:t>
            </w:r>
            <w:r w:rsidR="004105F1">
              <w:rPr>
                <w:noProof/>
                <w:webHidden/>
              </w:rPr>
              <w:tab/>
            </w:r>
            <w:r w:rsidR="004105F1">
              <w:rPr>
                <w:noProof/>
                <w:webHidden/>
              </w:rPr>
              <w:fldChar w:fldCharType="begin"/>
            </w:r>
            <w:r w:rsidR="004105F1">
              <w:rPr>
                <w:noProof/>
                <w:webHidden/>
              </w:rPr>
              <w:instrText xml:space="preserve"> PAGEREF _Toc522627008 \h </w:instrText>
            </w:r>
            <w:r w:rsidR="004105F1">
              <w:rPr>
                <w:noProof/>
                <w:webHidden/>
              </w:rPr>
            </w:r>
            <w:r w:rsidR="004105F1">
              <w:rPr>
                <w:noProof/>
                <w:webHidden/>
              </w:rPr>
              <w:fldChar w:fldCharType="separate"/>
            </w:r>
            <w:r w:rsidR="004105F1">
              <w:rPr>
                <w:noProof/>
                <w:webHidden/>
              </w:rPr>
              <w:t>9</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09" w:history="1">
            <w:r w:rsidR="004105F1" w:rsidRPr="00FA7681">
              <w:rPr>
                <w:rStyle w:val="Hyperlink"/>
                <w:noProof/>
              </w:rPr>
              <w:t>Revised Essential Employability Skill Curriculum Map</w:t>
            </w:r>
            <w:r w:rsidR="004105F1">
              <w:rPr>
                <w:noProof/>
                <w:webHidden/>
              </w:rPr>
              <w:tab/>
            </w:r>
            <w:r w:rsidR="004105F1">
              <w:rPr>
                <w:noProof/>
                <w:webHidden/>
              </w:rPr>
              <w:fldChar w:fldCharType="begin"/>
            </w:r>
            <w:r w:rsidR="004105F1">
              <w:rPr>
                <w:noProof/>
                <w:webHidden/>
              </w:rPr>
              <w:instrText xml:space="preserve"> PAGEREF _Toc522627009 \h </w:instrText>
            </w:r>
            <w:r w:rsidR="004105F1">
              <w:rPr>
                <w:noProof/>
                <w:webHidden/>
              </w:rPr>
            </w:r>
            <w:r w:rsidR="004105F1">
              <w:rPr>
                <w:noProof/>
                <w:webHidden/>
              </w:rPr>
              <w:fldChar w:fldCharType="separate"/>
            </w:r>
            <w:r w:rsidR="004105F1">
              <w:rPr>
                <w:noProof/>
                <w:webHidden/>
              </w:rPr>
              <w:t>9</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10" w:history="1">
            <w:r w:rsidR="004105F1" w:rsidRPr="00FA7681">
              <w:rPr>
                <w:rStyle w:val="Hyperlink"/>
                <w:noProof/>
              </w:rPr>
              <w:t>6.</w:t>
            </w:r>
            <w:r w:rsidR="004105F1">
              <w:rPr>
                <w:rFonts w:asciiTheme="minorHAnsi" w:eastAsiaTheme="minorEastAsia" w:hAnsiTheme="minorHAnsi"/>
                <w:noProof/>
                <w:color w:val="auto"/>
                <w:sz w:val="22"/>
              </w:rPr>
              <w:tab/>
            </w:r>
            <w:r w:rsidR="004105F1" w:rsidRPr="00FA7681">
              <w:rPr>
                <w:rStyle w:val="Hyperlink"/>
                <w:noProof/>
              </w:rPr>
              <w:t>Assessment Mapping</w:t>
            </w:r>
            <w:r w:rsidR="004105F1">
              <w:rPr>
                <w:noProof/>
                <w:webHidden/>
              </w:rPr>
              <w:tab/>
            </w:r>
            <w:r w:rsidR="004105F1">
              <w:rPr>
                <w:noProof/>
                <w:webHidden/>
              </w:rPr>
              <w:fldChar w:fldCharType="begin"/>
            </w:r>
            <w:r w:rsidR="004105F1">
              <w:rPr>
                <w:noProof/>
                <w:webHidden/>
              </w:rPr>
              <w:instrText xml:space="preserve"> PAGEREF _Toc522627010 \h </w:instrText>
            </w:r>
            <w:r w:rsidR="004105F1">
              <w:rPr>
                <w:noProof/>
                <w:webHidden/>
              </w:rPr>
            </w:r>
            <w:r w:rsidR="004105F1">
              <w:rPr>
                <w:noProof/>
                <w:webHidden/>
              </w:rPr>
              <w:fldChar w:fldCharType="separate"/>
            </w:r>
            <w:r w:rsidR="004105F1">
              <w:rPr>
                <w:noProof/>
                <w:webHidden/>
              </w:rPr>
              <w:t>10</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11" w:history="1">
            <w:r w:rsidR="004105F1" w:rsidRPr="00FA7681">
              <w:rPr>
                <w:rStyle w:val="Hyperlink"/>
                <w:noProof/>
              </w:rPr>
              <w:t>Signature Assessments for VLOs/PLOs</w:t>
            </w:r>
            <w:r w:rsidR="004105F1">
              <w:rPr>
                <w:noProof/>
                <w:webHidden/>
              </w:rPr>
              <w:tab/>
            </w:r>
            <w:r w:rsidR="004105F1">
              <w:rPr>
                <w:noProof/>
                <w:webHidden/>
              </w:rPr>
              <w:fldChar w:fldCharType="begin"/>
            </w:r>
            <w:r w:rsidR="004105F1">
              <w:rPr>
                <w:noProof/>
                <w:webHidden/>
              </w:rPr>
              <w:instrText xml:space="preserve"> PAGEREF _Toc522627011 \h </w:instrText>
            </w:r>
            <w:r w:rsidR="004105F1">
              <w:rPr>
                <w:noProof/>
                <w:webHidden/>
              </w:rPr>
            </w:r>
            <w:r w:rsidR="004105F1">
              <w:rPr>
                <w:noProof/>
                <w:webHidden/>
              </w:rPr>
              <w:fldChar w:fldCharType="separate"/>
            </w:r>
            <w:r w:rsidR="004105F1">
              <w:rPr>
                <w:noProof/>
                <w:webHidden/>
              </w:rPr>
              <w:t>10</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12" w:history="1">
            <w:r w:rsidR="004105F1" w:rsidRPr="00FA7681">
              <w:rPr>
                <w:rStyle w:val="Hyperlink"/>
                <w:noProof/>
              </w:rPr>
              <w:t>Signature Assessments for EESs</w:t>
            </w:r>
            <w:r w:rsidR="004105F1">
              <w:rPr>
                <w:noProof/>
                <w:webHidden/>
              </w:rPr>
              <w:tab/>
            </w:r>
            <w:r w:rsidR="004105F1">
              <w:rPr>
                <w:noProof/>
                <w:webHidden/>
              </w:rPr>
              <w:fldChar w:fldCharType="begin"/>
            </w:r>
            <w:r w:rsidR="004105F1">
              <w:rPr>
                <w:noProof/>
                <w:webHidden/>
              </w:rPr>
              <w:instrText xml:space="preserve"> PAGEREF _Toc522627012 \h </w:instrText>
            </w:r>
            <w:r w:rsidR="004105F1">
              <w:rPr>
                <w:noProof/>
                <w:webHidden/>
              </w:rPr>
            </w:r>
            <w:r w:rsidR="004105F1">
              <w:rPr>
                <w:noProof/>
                <w:webHidden/>
              </w:rPr>
              <w:fldChar w:fldCharType="separate"/>
            </w:r>
            <w:r w:rsidR="004105F1">
              <w:rPr>
                <w:noProof/>
                <w:webHidden/>
              </w:rPr>
              <w:t>11</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13" w:history="1">
            <w:r w:rsidR="004105F1" w:rsidRPr="00FA7681">
              <w:rPr>
                <w:rStyle w:val="Hyperlink"/>
                <w:noProof/>
              </w:rPr>
              <w:t>7.</w:t>
            </w:r>
            <w:r w:rsidR="004105F1">
              <w:rPr>
                <w:rFonts w:asciiTheme="minorHAnsi" w:eastAsiaTheme="minorEastAsia" w:hAnsiTheme="minorHAnsi"/>
                <w:noProof/>
                <w:color w:val="auto"/>
                <w:sz w:val="22"/>
              </w:rPr>
              <w:tab/>
            </w:r>
            <w:r w:rsidR="004105F1" w:rsidRPr="00FA7681">
              <w:rPr>
                <w:rStyle w:val="Hyperlink"/>
                <w:noProof/>
              </w:rPr>
              <w:t>Responses to Curriculum Initiatives</w:t>
            </w:r>
            <w:r w:rsidR="004105F1">
              <w:rPr>
                <w:noProof/>
                <w:webHidden/>
              </w:rPr>
              <w:tab/>
            </w:r>
            <w:r w:rsidR="004105F1">
              <w:rPr>
                <w:noProof/>
                <w:webHidden/>
              </w:rPr>
              <w:fldChar w:fldCharType="begin"/>
            </w:r>
            <w:r w:rsidR="004105F1">
              <w:rPr>
                <w:noProof/>
                <w:webHidden/>
              </w:rPr>
              <w:instrText xml:space="preserve"> PAGEREF _Toc522627013 \h </w:instrText>
            </w:r>
            <w:r w:rsidR="004105F1">
              <w:rPr>
                <w:noProof/>
                <w:webHidden/>
              </w:rPr>
            </w:r>
            <w:r w:rsidR="004105F1">
              <w:rPr>
                <w:noProof/>
                <w:webHidden/>
              </w:rPr>
              <w:fldChar w:fldCharType="separate"/>
            </w:r>
            <w:r w:rsidR="004105F1">
              <w:rPr>
                <w:noProof/>
                <w:webHidden/>
              </w:rPr>
              <w:t>12</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14" w:history="1">
            <w:r w:rsidR="004105F1" w:rsidRPr="00FA7681">
              <w:rPr>
                <w:rStyle w:val="Hyperlink"/>
                <w:noProof/>
              </w:rPr>
              <w:t>SLC Strategic Initiatives</w:t>
            </w:r>
            <w:r w:rsidR="004105F1">
              <w:rPr>
                <w:noProof/>
                <w:webHidden/>
              </w:rPr>
              <w:tab/>
            </w:r>
            <w:r w:rsidR="004105F1">
              <w:rPr>
                <w:noProof/>
                <w:webHidden/>
              </w:rPr>
              <w:fldChar w:fldCharType="begin"/>
            </w:r>
            <w:r w:rsidR="004105F1">
              <w:rPr>
                <w:noProof/>
                <w:webHidden/>
              </w:rPr>
              <w:instrText xml:space="preserve"> PAGEREF _Toc522627014 \h </w:instrText>
            </w:r>
            <w:r w:rsidR="004105F1">
              <w:rPr>
                <w:noProof/>
                <w:webHidden/>
              </w:rPr>
            </w:r>
            <w:r w:rsidR="004105F1">
              <w:rPr>
                <w:noProof/>
                <w:webHidden/>
              </w:rPr>
              <w:fldChar w:fldCharType="separate"/>
            </w:r>
            <w:r w:rsidR="004105F1">
              <w:rPr>
                <w:noProof/>
                <w:webHidden/>
              </w:rPr>
              <w:t>12</w:t>
            </w:r>
            <w:r w:rsidR="004105F1">
              <w:rPr>
                <w:noProof/>
                <w:webHidden/>
              </w:rPr>
              <w:fldChar w:fldCharType="end"/>
            </w:r>
          </w:hyperlink>
        </w:p>
        <w:p w:rsidR="004105F1" w:rsidRDefault="00012D11">
          <w:pPr>
            <w:pStyle w:val="TOC2"/>
            <w:tabs>
              <w:tab w:val="right" w:leader="dot" w:pos="10070"/>
            </w:tabs>
            <w:rPr>
              <w:rFonts w:asciiTheme="minorHAnsi" w:eastAsiaTheme="minorEastAsia" w:hAnsiTheme="minorHAnsi"/>
              <w:noProof/>
              <w:color w:val="auto"/>
              <w:sz w:val="22"/>
            </w:rPr>
          </w:pPr>
          <w:hyperlink w:anchor="_Toc522627015" w:history="1">
            <w:r w:rsidR="004105F1" w:rsidRPr="00FA7681">
              <w:rPr>
                <w:rStyle w:val="Hyperlink"/>
                <w:noProof/>
              </w:rPr>
              <w:t>Contemporary Issues in Teaching and Learning</w:t>
            </w:r>
            <w:r w:rsidR="004105F1">
              <w:rPr>
                <w:noProof/>
                <w:webHidden/>
              </w:rPr>
              <w:tab/>
            </w:r>
            <w:r w:rsidR="004105F1">
              <w:rPr>
                <w:noProof/>
                <w:webHidden/>
              </w:rPr>
              <w:fldChar w:fldCharType="begin"/>
            </w:r>
            <w:r w:rsidR="004105F1">
              <w:rPr>
                <w:noProof/>
                <w:webHidden/>
              </w:rPr>
              <w:instrText xml:space="preserve"> PAGEREF _Toc522627015 \h </w:instrText>
            </w:r>
            <w:r w:rsidR="004105F1">
              <w:rPr>
                <w:noProof/>
                <w:webHidden/>
              </w:rPr>
            </w:r>
            <w:r w:rsidR="004105F1">
              <w:rPr>
                <w:noProof/>
                <w:webHidden/>
              </w:rPr>
              <w:fldChar w:fldCharType="separate"/>
            </w:r>
            <w:r w:rsidR="004105F1">
              <w:rPr>
                <w:noProof/>
                <w:webHidden/>
              </w:rPr>
              <w:t>12</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16" w:history="1">
            <w:r w:rsidR="004105F1" w:rsidRPr="00FA7681">
              <w:rPr>
                <w:rStyle w:val="Hyperlink"/>
                <w:noProof/>
              </w:rPr>
              <w:t>8.</w:t>
            </w:r>
            <w:r w:rsidR="004105F1">
              <w:rPr>
                <w:rFonts w:asciiTheme="minorHAnsi" w:eastAsiaTheme="minorEastAsia" w:hAnsiTheme="minorHAnsi"/>
                <w:noProof/>
                <w:color w:val="auto"/>
                <w:sz w:val="22"/>
              </w:rPr>
              <w:tab/>
            </w:r>
            <w:r w:rsidR="004105F1" w:rsidRPr="00FA7681">
              <w:rPr>
                <w:rStyle w:val="Hyperlink"/>
                <w:noProof/>
              </w:rPr>
              <w:t>Quality Assurance Summary</w:t>
            </w:r>
            <w:r w:rsidR="004105F1">
              <w:rPr>
                <w:noProof/>
                <w:webHidden/>
              </w:rPr>
              <w:tab/>
            </w:r>
            <w:r w:rsidR="004105F1">
              <w:rPr>
                <w:noProof/>
                <w:webHidden/>
              </w:rPr>
              <w:fldChar w:fldCharType="begin"/>
            </w:r>
            <w:r w:rsidR="004105F1">
              <w:rPr>
                <w:noProof/>
                <w:webHidden/>
              </w:rPr>
              <w:instrText xml:space="preserve"> PAGEREF _Toc522627016 \h </w:instrText>
            </w:r>
            <w:r w:rsidR="004105F1">
              <w:rPr>
                <w:noProof/>
                <w:webHidden/>
              </w:rPr>
            </w:r>
            <w:r w:rsidR="004105F1">
              <w:rPr>
                <w:noProof/>
                <w:webHidden/>
              </w:rPr>
              <w:fldChar w:fldCharType="separate"/>
            </w:r>
            <w:r w:rsidR="004105F1">
              <w:rPr>
                <w:noProof/>
                <w:webHidden/>
              </w:rPr>
              <w:t>13</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17" w:history="1">
            <w:r w:rsidR="004105F1" w:rsidRPr="00FA7681">
              <w:rPr>
                <w:rStyle w:val="Hyperlink"/>
                <w:noProof/>
              </w:rPr>
              <w:t>9.</w:t>
            </w:r>
            <w:r w:rsidR="004105F1">
              <w:rPr>
                <w:rFonts w:asciiTheme="minorHAnsi" w:eastAsiaTheme="minorEastAsia" w:hAnsiTheme="minorHAnsi"/>
                <w:noProof/>
                <w:color w:val="auto"/>
                <w:sz w:val="22"/>
              </w:rPr>
              <w:tab/>
            </w:r>
            <w:r w:rsidR="004105F1" w:rsidRPr="00FA7681">
              <w:rPr>
                <w:rStyle w:val="Hyperlink"/>
                <w:noProof/>
              </w:rPr>
              <w:t>Action Plan</w:t>
            </w:r>
            <w:r w:rsidR="004105F1">
              <w:rPr>
                <w:noProof/>
                <w:webHidden/>
              </w:rPr>
              <w:tab/>
            </w:r>
            <w:r w:rsidR="004105F1">
              <w:rPr>
                <w:noProof/>
                <w:webHidden/>
              </w:rPr>
              <w:fldChar w:fldCharType="begin"/>
            </w:r>
            <w:r w:rsidR="004105F1">
              <w:rPr>
                <w:noProof/>
                <w:webHidden/>
              </w:rPr>
              <w:instrText xml:space="preserve"> PAGEREF _Toc522627017 \h </w:instrText>
            </w:r>
            <w:r w:rsidR="004105F1">
              <w:rPr>
                <w:noProof/>
                <w:webHidden/>
              </w:rPr>
            </w:r>
            <w:r w:rsidR="004105F1">
              <w:rPr>
                <w:noProof/>
                <w:webHidden/>
              </w:rPr>
              <w:fldChar w:fldCharType="separate"/>
            </w:r>
            <w:r w:rsidR="004105F1">
              <w:rPr>
                <w:noProof/>
                <w:webHidden/>
              </w:rPr>
              <w:t>14</w:t>
            </w:r>
            <w:r w:rsidR="004105F1">
              <w:rPr>
                <w:noProof/>
                <w:webHidden/>
              </w:rPr>
              <w:fldChar w:fldCharType="end"/>
            </w:r>
          </w:hyperlink>
        </w:p>
        <w:p w:rsidR="004105F1" w:rsidRDefault="00012D11">
          <w:pPr>
            <w:pStyle w:val="TOC1"/>
            <w:tabs>
              <w:tab w:val="left" w:pos="660"/>
              <w:tab w:val="right" w:leader="dot" w:pos="10070"/>
            </w:tabs>
            <w:rPr>
              <w:rFonts w:asciiTheme="minorHAnsi" w:eastAsiaTheme="minorEastAsia" w:hAnsiTheme="minorHAnsi"/>
              <w:noProof/>
              <w:color w:val="auto"/>
              <w:sz w:val="22"/>
            </w:rPr>
          </w:pPr>
          <w:hyperlink w:anchor="_Toc522627018" w:history="1">
            <w:r w:rsidR="004105F1" w:rsidRPr="00FA7681">
              <w:rPr>
                <w:rStyle w:val="Hyperlink"/>
                <w:noProof/>
              </w:rPr>
              <w:t>10.</w:t>
            </w:r>
            <w:r w:rsidR="004105F1">
              <w:rPr>
                <w:rFonts w:asciiTheme="minorHAnsi" w:eastAsiaTheme="minorEastAsia" w:hAnsiTheme="minorHAnsi"/>
                <w:noProof/>
                <w:color w:val="auto"/>
                <w:sz w:val="22"/>
              </w:rPr>
              <w:tab/>
            </w:r>
            <w:r w:rsidR="004105F1" w:rsidRPr="00FA7681">
              <w:rPr>
                <w:rStyle w:val="Hyperlink"/>
                <w:noProof/>
              </w:rPr>
              <w:t>Approvals &amp; Signatures</w:t>
            </w:r>
            <w:r w:rsidR="004105F1">
              <w:rPr>
                <w:noProof/>
                <w:webHidden/>
              </w:rPr>
              <w:tab/>
            </w:r>
            <w:r w:rsidR="004105F1">
              <w:rPr>
                <w:noProof/>
                <w:webHidden/>
              </w:rPr>
              <w:fldChar w:fldCharType="begin"/>
            </w:r>
            <w:r w:rsidR="004105F1">
              <w:rPr>
                <w:noProof/>
                <w:webHidden/>
              </w:rPr>
              <w:instrText xml:space="preserve"> PAGEREF _Toc522627018 \h </w:instrText>
            </w:r>
            <w:r w:rsidR="004105F1">
              <w:rPr>
                <w:noProof/>
                <w:webHidden/>
              </w:rPr>
            </w:r>
            <w:r w:rsidR="004105F1">
              <w:rPr>
                <w:noProof/>
                <w:webHidden/>
              </w:rPr>
              <w:fldChar w:fldCharType="separate"/>
            </w:r>
            <w:r w:rsidR="004105F1">
              <w:rPr>
                <w:noProof/>
                <w:webHidden/>
              </w:rPr>
              <w:t>15</w:t>
            </w:r>
            <w:r w:rsidR="004105F1">
              <w:rPr>
                <w:noProof/>
                <w:webHidden/>
              </w:rPr>
              <w:fldChar w:fldCharType="end"/>
            </w:r>
          </w:hyperlink>
        </w:p>
        <w:p w:rsidR="00E12AB0" w:rsidRDefault="00E12AB0">
          <w:r>
            <w:rPr>
              <w:b/>
              <w:bCs/>
              <w:noProof/>
            </w:rPr>
            <w:fldChar w:fldCharType="end"/>
          </w:r>
        </w:p>
      </w:sdtContent>
    </w:sdt>
    <w:p w:rsidR="00E12AB0" w:rsidRDefault="00E12AB0" w:rsidP="00841145">
      <w:pPr>
        <w:pStyle w:val="Title"/>
        <w:sectPr w:rsidR="00E12AB0" w:rsidSect="00E12AB0">
          <w:headerReference w:type="default" r:id="rId10"/>
          <w:pgSz w:w="12240" w:h="15840"/>
          <w:pgMar w:top="1620" w:right="1080" w:bottom="1620" w:left="1080" w:header="630" w:footer="600" w:gutter="0"/>
          <w:pgNumType w:start="0"/>
          <w:cols w:space="720"/>
          <w:titlePg/>
          <w:docGrid w:linePitch="360"/>
        </w:sectPr>
      </w:pPr>
      <w:r>
        <w:br w:type="page"/>
      </w:r>
    </w:p>
    <w:p w:rsidR="00F4306D" w:rsidRDefault="00F4306D" w:rsidP="00F4306D">
      <w:pPr>
        <w:pStyle w:val="Heading1"/>
      </w:pPr>
      <w:bookmarkStart w:id="1" w:name="_Toc522626998"/>
      <w:r>
        <w:lastRenderedPageBreak/>
        <w:t xml:space="preserve">Mapping Participants </w:t>
      </w:r>
      <w:r w:rsidR="00787D35">
        <w:t>&amp; Process Information</w:t>
      </w:r>
      <w:bookmarkEnd w:id="1"/>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Mapping Participants and Process Information"/>
        <w:tblDescription w:val="Table outlining participants in mapping and duration of mapping project"/>
      </w:tblPr>
      <w:tblGrid>
        <w:gridCol w:w="2790"/>
        <w:gridCol w:w="6750"/>
      </w:tblGrid>
      <w:tr w:rsidR="00F4306D" w:rsidRPr="00326922" w:rsidTr="001C7C09">
        <w:trPr>
          <w:tblHeader/>
        </w:trPr>
        <w:tc>
          <w:tcPr>
            <w:tcW w:w="2790" w:type="dxa"/>
            <w:shd w:val="clear" w:color="auto" w:fill="7CAF42"/>
          </w:tcPr>
          <w:p w:rsidR="00F4306D" w:rsidRPr="00326922" w:rsidRDefault="00F4306D" w:rsidP="00787D35">
            <w:pPr>
              <w:rPr>
                <w:color w:val="FFFFFF" w:themeColor="background1"/>
              </w:rPr>
            </w:pPr>
          </w:p>
        </w:tc>
        <w:tc>
          <w:tcPr>
            <w:tcW w:w="6750" w:type="dxa"/>
            <w:shd w:val="clear" w:color="auto" w:fill="7CAF42"/>
          </w:tcPr>
          <w:p w:rsidR="00F4306D" w:rsidRPr="00326922" w:rsidRDefault="00F4306D" w:rsidP="00787D35">
            <w:pPr>
              <w:pStyle w:val="TableHead"/>
              <w:rPr>
                <w:color w:val="FFFFFF" w:themeColor="background1"/>
              </w:rPr>
            </w:pPr>
            <w:r>
              <w:rPr>
                <w:color w:val="FFFFFF" w:themeColor="background1"/>
              </w:rPr>
              <w:t xml:space="preserve">Mapping Participant and Process Information </w:t>
            </w:r>
          </w:p>
        </w:tc>
      </w:tr>
      <w:tr w:rsidR="00F4306D" w:rsidRPr="00164B51" w:rsidTr="001C7C09">
        <w:trPr>
          <w:cantSplit/>
        </w:trPr>
        <w:tc>
          <w:tcPr>
            <w:tcW w:w="2790" w:type="dxa"/>
            <w:vAlign w:val="center"/>
          </w:tcPr>
          <w:p w:rsidR="00F4306D" w:rsidRPr="00164B51" w:rsidRDefault="00787D35" w:rsidP="001C7C09">
            <w:pPr>
              <w:pStyle w:val="TableHead"/>
            </w:pPr>
            <w:r>
              <w:t xml:space="preserve">Members of </w:t>
            </w:r>
            <w:r w:rsidR="00F4306D">
              <w:t>Mapping Team</w:t>
            </w:r>
          </w:p>
        </w:tc>
        <w:tc>
          <w:tcPr>
            <w:tcW w:w="6750" w:type="dxa"/>
          </w:tcPr>
          <w:p w:rsidR="00F4306D" w:rsidRPr="00164B51" w:rsidRDefault="00F4306D" w:rsidP="00787D35">
            <w:pPr>
              <w:pStyle w:val="TableBody"/>
            </w:pPr>
          </w:p>
        </w:tc>
      </w:tr>
      <w:tr w:rsidR="00F4306D" w:rsidRPr="00164B51" w:rsidTr="001C7C09">
        <w:tc>
          <w:tcPr>
            <w:tcW w:w="2790" w:type="dxa"/>
            <w:shd w:val="clear" w:color="auto" w:fill="F2F3F5"/>
            <w:vAlign w:val="center"/>
          </w:tcPr>
          <w:p w:rsidR="00F4306D" w:rsidRPr="00164B51" w:rsidRDefault="00F4306D" w:rsidP="001C7C09">
            <w:pPr>
              <w:pStyle w:val="TableHead"/>
            </w:pPr>
            <w:r>
              <w:t>Curriculum Mapper</w:t>
            </w:r>
          </w:p>
        </w:tc>
        <w:tc>
          <w:tcPr>
            <w:tcW w:w="6750" w:type="dxa"/>
            <w:shd w:val="clear" w:color="auto" w:fill="F2F3F5"/>
          </w:tcPr>
          <w:p w:rsidR="00F4306D" w:rsidRPr="00164B51" w:rsidRDefault="00F4306D" w:rsidP="00787D35">
            <w:pPr>
              <w:pStyle w:val="TableBody"/>
            </w:pPr>
          </w:p>
        </w:tc>
      </w:tr>
      <w:tr w:rsidR="001C7C09" w:rsidRPr="00164B51" w:rsidTr="001C7C09">
        <w:tc>
          <w:tcPr>
            <w:tcW w:w="2790" w:type="dxa"/>
            <w:shd w:val="clear" w:color="auto" w:fill="auto"/>
            <w:vAlign w:val="center"/>
          </w:tcPr>
          <w:p w:rsidR="001C7C09" w:rsidRDefault="001C7C09" w:rsidP="001C7C09">
            <w:pPr>
              <w:pStyle w:val="TableHead"/>
            </w:pPr>
            <w:r>
              <w:t>Associate/Campus Dean(s)</w:t>
            </w:r>
          </w:p>
        </w:tc>
        <w:tc>
          <w:tcPr>
            <w:tcW w:w="6750" w:type="dxa"/>
            <w:shd w:val="clear" w:color="auto" w:fill="auto"/>
          </w:tcPr>
          <w:p w:rsidR="001C7C09" w:rsidRPr="00164B51" w:rsidRDefault="001C7C09" w:rsidP="00787D35">
            <w:pPr>
              <w:pStyle w:val="TableBody"/>
            </w:pPr>
          </w:p>
        </w:tc>
      </w:tr>
      <w:tr w:rsidR="001C7C09" w:rsidRPr="00164B51" w:rsidTr="001C7C09">
        <w:tc>
          <w:tcPr>
            <w:tcW w:w="2790" w:type="dxa"/>
            <w:shd w:val="clear" w:color="auto" w:fill="F2F3F5"/>
            <w:vAlign w:val="center"/>
          </w:tcPr>
          <w:p w:rsidR="001C7C09" w:rsidRDefault="001C7C09" w:rsidP="001C7C09">
            <w:pPr>
              <w:pStyle w:val="TableHead"/>
            </w:pPr>
            <w:r>
              <w:t>Lead Academic Manager</w:t>
            </w:r>
          </w:p>
          <w:p w:rsidR="001C7C09" w:rsidRPr="001C7C09" w:rsidRDefault="001C7C09" w:rsidP="001C7C09">
            <w:pPr>
              <w:pStyle w:val="TableHead"/>
              <w:rPr>
                <w:b w:val="0"/>
              </w:rPr>
            </w:pPr>
            <w:r w:rsidRPr="001C7C09">
              <w:rPr>
                <w:b w:val="0"/>
                <w:sz w:val="16"/>
              </w:rPr>
              <w:t>(Multi-campus Program)</w:t>
            </w:r>
          </w:p>
        </w:tc>
        <w:tc>
          <w:tcPr>
            <w:tcW w:w="6750" w:type="dxa"/>
            <w:shd w:val="clear" w:color="auto" w:fill="F2F3F5"/>
          </w:tcPr>
          <w:p w:rsidR="001C7C09" w:rsidRPr="00164B51" w:rsidRDefault="001C7C09" w:rsidP="00787D35">
            <w:pPr>
              <w:pStyle w:val="TableBody"/>
            </w:pPr>
          </w:p>
        </w:tc>
      </w:tr>
      <w:tr w:rsidR="00F4306D" w:rsidRPr="00164B51" w:rsidTr="001C7C09">
        <w:tc>
          <w:tcPr>
            <w:tcW w:w="2790" w:type="dxa"/>
            <w:shd w:val="clear" w:color="auto" w:fill="auto"/>
            <w:vAlign w:val="center"/>
          </w:tcPr>
          <w:p w:rsidR="00F4306D" w:rsidRDefault="00F4306D" w:rsidP="001C7C09">
            <w:pPr>
              <w:pStyle w:val="TableHead"/>
            </w:pPr>
            <w:r>
              <w:t>Start Date</w:t>
            </w:r>
          </w:p>
        </w:tc>
        <w:tc>
          <w:tcPr>
            <w:tcW w:w="6750" w:type="dxa"/>
            <w:shd w:val="clear" w:color="auto" w:fill="auto"/>
          </w:tcPr>
          <w:p w:rsidR="00F4306D" w:rsidRPr="00164B51" w:rsidRDefault="00F4306D" w:rsidP="00787D35">
            <w:pPr>
              <w:pStyle w:val="TableBody"/>
            </w:pPr>
          </w:p>
        </w:tc>
      </w:tr>
      <w:tr w:rsidR="00F4306D" w:rsidRPr="00164B51" w:rsidTr="001C7C09">
        <w:tc>
          <w:tcPr>
            <w:tcW w:w="2790" w:type="dxa"/>
            <w:shd w:val="clear" w:color="auto" w:fill="F2F3F5"/>
            <w:vAlign w:val="center"/>
          </w:tcPr>
          <w:p w:rsidR="00F4306D" w:rsidRDefault="00F4306D" w:rsidP="001C7C09">
            <w:pPr>
              <w:pStyle w:val="TableHead"/>
            </w:pPr>
            <w:r>
              <w:t>End Date</w:t>
            </w:r>
          </w:p>
        </w:tc>
        <w:tc>
          <w:tcPr>
            <w:tcW w:w="6750" w:type="dxa"/>
            <w:shd w:val="clear" w:color="auto" w:fill="F2F3F5"/>
          </w:tcPr>
          <w:p w:rsidR="00F4306D" w:rsidRPr="00164B51" w:rsidRDefault="00F4306D" w:rsidP="00787D35">
            <w:pPr>
              <w:pStyle w:val="TableBody"/>
            </w:pPr>
          </w:p>
        </w:tc>
      </w:tr>
    </w:tbl>
    <w:p w:rsidR="00F4306D" w:rsidRDefault="00F4306D" w:rsidP="00F4306D"/>
    <w:p w:rsidR="00C70C11" w:rsidRDefault="00C70C11">
      <w:pPr>
        <w:spacing w:line="259" w:lineRule="auto"/>
        <w:rPr>
          <w:rFonts w:eastAsiaTheme="majorEastAsia" w:cstheme="majorBidi"/>
          <w:color w:val="5F656C"/>
          <w:sz w:val="36"/>
          <w:szCs w:val="32"/>
        </w:rPr>
      </w:pPr>
      <w:r>
        <w:br w:type="page"/>
      </w:r>
    </w:p>
    <w:p w:rsidR="00787D35" w:rsidRPr="00F4306D" w:rsidRDefault="00787D35" w:rsidP="005832BD">
      <w:pPr>
        <w:pStyle w:val="Heading1"/>
        <w:numPr>
          <w:ilvl w:val="0"/>
          <w:numId w:val="9"/>
        </w:numPr>
      </w:pPr>
      <w:bookmarkStart w:id="2" w:name="_Toc522626999"/>
      <w:r>
        <w:lastRenderedPageBreak/>
        <w:t>Program Identification</w:t>
      </w:r>
      <w:bookmarkEnd w:id="2"/>
    </w:p>
    <w:p w:rsidR="0098495B" w:rsidRDefault="0098495B" w:rsidP="0098495B">
      <w:r w:rsidRPr="001748BA">
        <w:t xml:space="preserve">The information provided below is representative of the program structure </w:t>
      </w:r>
      <w:r w:rsidRPr="00B64C10">
        <w:rPr>
          <w:rStyle w:val="Strong"/>
        </w:rPr>
        <w:t>at the conclusion of the curriculum mapping</w:t>
      </w:r>
      <w:r w:rsidRPr="0098495B">
        <w:rPr>
          <w:b/>
        </w:rPr>
        <w:t xml:space="preserve"> </w:t>
      </w:r>
      <w:r w:rsidRPr="001748BA">
        <w:t xml:space="preserve">and includes any modifications to the program identified during the process.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Updated Program Information"/>
        <w:tblDescription w:val="Outlines program information after mapping process is complete"/>
      </w:tblPr>
      <w:tblGrid>
        <w:gridCol w:w="3150"/>
        <w:gridCol w:w="6390"/>
      </w:tblGrid>
      <w:tr w:rsidR="00787D35" w:rsidRPr="00326922" w:rsidTr="00BE74F5">
        <w:trPr>
          <w:tblHeader/>
        </w:trPr>
        <w:tc>
          <w:tcPr>
            <w:tcW w:w="3150" w:type="dxa"/>
            <w:shd w:val="clear" w:color="auto" w:fill="7CAF42"/>
          </w:tcPr>
          <w:p w:rsidR="00787D35" w:rsidRPr="00787D35" w:rsidRDefault="00787D35" w:rsidP="00787D35">
            <w:pPr>
              <w:rPr>
                <w:b/>
                <w:color w:val="FFFFFF" w:themeColor="background1"/>
              </w:rPr>
            </w:pPr>
            <w:r w:rsidRPr="00787D35">
              <w:rPr>
                <w:b/>
                <w:color w:val="FFFFFF" w:themeColor="background1"/>
              </w:rPr>
              <w:t>Program Component</w:t>
            </w:r>
          </w:p>
        </w:tc>
        <w:tc>
          <w:tcPr>
            <w:tcW w:w="6390" w:type="dxa"/>
            <w:shd w:val="clear" w:color="auto" w:fill="7CAF42"/>
          </w:tcPr>
          <w:p w:rsidR="00787D35" w:rsidRPr="00326922" w:rsidRDefault="00787D35" w:rsidP="00787D35">
            <w:pPr>
              <w:pStyle w:val="TableHead"/>
              <w:rPr>
                <w:color w:val="FFFFFF" w:themeColor="background1"/>
              </w:rPr>
            </w:pPr>
            <w:r>
              <w:rPr>
                <w:color w:val="FFFFFF" w:themeColor="background1"/>
              </w:rPr>
              <w:t>Information at Conclusion of Mapping</w:t>
            </w:r>
          </w:p>
        </w:tc>
      </w:tr>
      <w:tr w:rsidR="00787D35" w:rsidRPr="00164B51" w:rsidTr="00BE74F5">
        <w:tc>
          <w:tcPr>
            <w:tcW w:w="3150" w:type="dxa"/>
          </w:tcPr>
          <w:p w:rsidR="00787D35" w:rsidRPr="00164B51" w:rsidRDefault="00787D35" w:rsidP="00787D35">
            <w:pPr>
              <w:pStyle w:val="TableHead"/>
            </w:pPr>
            <w:r>
              <w:t>Program Name</w:t>
            </w:r>
          </w:p>
        </w:tc>
        <w:tc>
          <w:tcPr>
            <w:tcW w:w="6390" w:type="dxa"/>
          </w:tcPr>
          <w:p w:rsidR="00787D35" w:rsidRPr="00164B51" w:rsidRDefault="00787D35" w:rsidP="00787D35">
            <w:pPr>
              <w:pStyle w:val="TableBody"/>
            </w:pPr>
          </w:p>
        </w:tc>
      </w:tr>
      <w:tr w:rsidR="00787D35" w:rsidRPr="00164B51" w:rsidTr="00BE74F5">
        <w:tc>
          <w:tcPr>
            <w:tcW w:w="3150" w:type="dxa"/>
            <w:shd w:val="clear" w:color="auto" w:fill="F2F3F5"/>
          </w:tcPr>
          <w:p w:rsidR="00787D35" w:rsidRPr="00164B51" w:rsidRDefault="00787D35" w:rsidP="00787D35">
            <w:pPr>
              <w:pStyle w:val="TableHead"/>
            </w:pPr>
            <w:r>
              <w:t>Credential Awarded</w:t>
            </w:r>
          </w:p>
        </w:tc>
        <w:tc>
          <w:tcPr>
            <w:tcW w:w="6390" w:type="dxa"/>
            <w:shd w:val="clear" w:color="auto" w:fill="F2F3F5"/>
          </w:tcPr>
          <w:p w:rsidR="00787D35" w:rsidRPr="00164B51" w:rsidRDefault="00787D35" w:rsidP="00787D35">
            <w:pPr>
              <w:pStyle w:val="TableBody"/>
            </w:pPr>
          </w:p>
        </w:tc>
      </w:tr>
      <w:tr w:rsidR="00787D35" w:rsidRPr="00164B51" w:rsidTr="00BE74F5">
        <w:tc>
          <w:tcPr>
            <w:tcW w:w="3150" w:type="dxa"/>
            <w:shd w:val="clear" w:color="auto" w:fill="auto"/>
          </w:tcPr>
          <w:p w:rsidR="00787D35" w:rsidRDefault="00787D35" w:rsidP="00787D35">
            <w:pPr>
              <w:pStyle w:val="TableHead"/>
            </w:pPr>
            <w:r>
              <w:t xml:space="preserve">Total Program Hours </w:t>
            </w:r>
            <w:r w:rsidRPr="00C70C11">
              <w:rPr>
                <w:b w:val="0"/>
              </w:rPr>
              <w:t>(updated)</w:t>
            </w:r>
          </w:p>
        </w:tc>
        <w:tc>
          <w:tcPr>
            <w:tcW w:w="6390" w:type="dxa"/>
            <w:shd w:val="clear" w:color="auto" w:fill="auto"/>
          </w:tcPr>
          <w:p w:rsidR="00787D35" w:rsidRPr="00164B51" w:rsidRDefault="00787D35" w:rsidP="00787D35">
            <w:pPr>
              <w:pStyle w:val="TableBody"/>
            </w:pPr>
          </w:p>
        </w:tc>
      </w:tr>
      <w:tr w:rsidR="00787D35" w:rsidRPr="00164B51" w:rsidTr="00BE74F5">
        <w:tc>
          <w:tcPr>
            <w:tcW w:w="3150" w:type="dxa"/>
            <w:shd w:val="clear" w:color="auto" w:fill="F2F3F5"/>
          </w:tcPr>
          <w:p w:rsidR="00787D35" w:rsidRDefault="00787D35" w:rsidP="00787D35">
            <w:pPr>
              <w:pStyle w:val="TableHead"/>
            </w:pPr>
            <w:r>
              <w:t>MTCU Program Code</w:t>
            </w:r>
          </w:p>
        </w:tc>
        <w:tc>
          <w:tcPr>
            <w:tcW w:w="6390" w:type="dxa"/>
            <w:shd w:val="clear" w:color="auto" w:fill="F2F3F5"/>
          </w:tcPr>
          <w:p w:rsidR="00787D35" w:rsidRPr="00164B51" w:rsidRDefault="00787D35" w:rsidP="00787D35">
            <w:pPr>
              <w:pStyle w:val="TableBody"/>
            </w:pPr>
          </w:p>
        </w:tc>
      </w:tr>
      <w:tr w:rsidR="00787D35" w:rsidRPr="00164B51" w:rsidTr="00BE74F5">
        <w:tc>
          <w:tcPr>
            <w:tcW w:w="3150" w:type="dxa"/>
            <w:shd w:val="clear" w:color="auto" w:fill="auto"/>
          </w:tcPr>
          <w:p w:rsidR="00787D35" w:rsidRDefault="00787D35" w:rsidP="00787D35">
            <w:pPr>
              <w:pStyle w:val="TableHead"/>
            </w:pPr>
            <w:r>
              <w:t>College Program Code</w:t>
            </w:r>
          </w:p>
        </w:tc>
        <w:tc>
          <w:tcPr>
            <w:tcW w:w="6390" w:type="dxa"/>
            <w:shd w:val="clear" w:color="auto" w:fill="auto"/>
          </w:tcPr>
          <w:p w:rsidR="00787D35" w:rsidRPr="00164B51" w:rsidRDefault="00787D35" w:rsidP="00787D35">
            <w:pPr>
              <w:pStyle w:val="TableBody"/>
            </w:pPr>
          </w:p>
        </w:tc>
      </w:tr>
      <w:tr w:rsidR="00787D35" w:rsidRPr="00164B51" w:rsidTr="00BE74F5">
        <w:tc>
          <w:tcPr>
            <w:tcW w:w="3150" w:type="dxa"/>
            <w:shd w:val="clear" w:color="auto" w:fill="F2F3F5"/>
          </w:tcPr>
          <w:p w:rsidR="00787D35" w:rsidRDefault="00787D35" w:rsidP="00787D35">
            <w:pPr>
              <w:pStyle w:val="TableHead"/>
            </w:pPr>
            <w:r>
              <w:t xml:space="preserve">Location </w:t>
            </w:r>
          </w:p>
          <w:p w:rsidR="00787D35" w:rsidRPr="00C70C11" w:rsidRDefault="00787D35" w:rsidP="00787D35">
            <w:pPr>
              <w:pStyle w:val="TableHead"/>
              <w:rPr>
                <w:b w:val="0"/>
              </w:rPr>
            </w:pPr>
            <w:r w:rsidRPr="00C70C11">
              <w:rPr>
                <w:b w:val="0"/>
              </w:rPr>
              <w:t>(select all the apply)</w:t>
            </w:r>
          </w:p>
        </w:tc>
        <w:tc>
          <w:tcPr>
            <w:tcW w:w="6390" w:type="dxa"/>
            <w:shd w:val="clear" w:color="auto" w:fill="F2F3F5"/>
          </w:tcPr>
          <w:p w:rsidR="00787D35" w:rsidRDefault="00787D35" w:rsidP="00882DF7">
            <w:r>
              <w:t xml:space="preserve">Brockville </w:t>
            </w:r>
            <w:sdt>
              <w:sdtPr>
                <w:rPr>
                  <w:rFonts w:ascii="MS Gothic" w:eastAsia="MS Gothic" w:hAnsi="MS Gothic"/>
                </w:rPr>
                <w:id w:val="-1242556710"/>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tab/>
              <w:t xml:space="preserve">Cornwall </w:t>
            </w:r>
            <w:sdt>
              <w:sdtPr>
                <w:rPr>
                  <w:rFonts w:ascii="MS Gothic" w:eastAsia="MS Gothic" w:hAnsi="MS Gothic"/>
                </w:rPr>
                <w:id w:val="-290753421"/>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tab/>
              <w:t xml:space="preserve">Kingston </w:t>
            </w:r>
            <w:sdt>
              <w:sdtPr>
                <w:rPr>
                  <w:rFonts w:ascii="MS Gothic" w:eastAsia="MS Gothic" w:hAnsi="MS Gothic"/>
                </w:rPr>
                <w:id w:val="-1056926289"/>
                <w14:checkbox>
                  <w14:checked w14:val="0"/>
                  <w14:checkedState w14:val="2612" w14:font="MS Gothic"/>
                  <w14:uncheckedState w14:val="2610" w14:font="MS Gothic"/>
                </w14:checkbox>
              </w:sdtPr>
              <w:sdtEndPr/>
              <w:sdtContent>
                <w:r w:rsidR="00882DF7">
                  <w:rPr>
                    <w:rFonts w:ascii="MS Gothic" w:eastAsia="MS Gothic" w:hAnsi="MS Gothic" w:hint="eastAsia"/>
                  </w:rPr>
                  <w:t>☐</w:t>
                </w:r>
              </w:sdtContent>
            </w:sdt>
            <w:r w:rsidR="00882DF7">
              <w:rPr>
                <w:rFonts w:ascii="MS Gothic" w:eastAsia="MS Gothic" w:hAnsi="MS Gothic"/>
              </w:rPr>
              <w:t xml:space="preserve"> </w:t>
            </w:r>
            <w:r>
              <w:t xml:space="preserve">Online </w:t>
            </w:r>
            <w:sdt>
              <w:sdtPr>
                <w:rPr>
                  <w:rFonts w:ascii="MS Gothic" w:eastAsia="MS Gothic" w:hAnsi="MS Gothic"/>
                </w:rPr>
                <w:id w:val="-1244874796"/>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p w:rsidR="00787D35" w:rsidRPr="00164B51" w:rsidRDefault="00787D35" w:rsidP="00787D35">
            <w:r>
              <w:t xml:space="preserve">Other </w:t>
            </w:r>
            <w:sdt>
              <w:sdtPr>
                <w:rPr>
                  <w:rFonts w:ascii="MS Gothic" w:eastAsia="MS Gothic" w:hAnsi="MS Gothic"/>
                </w:rPr>
                <w:id w:val="-1351327817"/>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t xml:space="preserve">   </w:t>
            </w:r>
            <w:sdt>
              <w:sdtPr>
                <w:id w:val="1084652375"/>
                <w:placeholder>
                  <w:docPart w:val="A63CFB1FA0F249CC8672AA729A8E0DE1"/>
                </w:placeholder>
                <w:showingPlcHdr/>
              </w:sdtPr>
              <w:sdtEndPr/>
              <w:sdtContent>
                <w:r w:rsidRPr="00082A2C">
                  <w:rPr>
                    <w:rStyle w:val="PlaceholderText"/>
                  </w:rPr>
                  <w:t>Click or tap here to enter text.</w:t>
                </w:r>
              </w:sdtContent>
            </w:sdt>
            <w:r w:rsidRPr="00D30A7E">
              <w:tab/>
            </w:r>
          </w:p>
        </w:tc>
      </w:tr>
      <w:tr w:rsidR="00787D35" w:rsidRPr="00164B51" w:rsidTr="00BE74F5">
        <w:tc>
          <w:tcPr>
            <w:tcW w:w="3150" w:type="dxa"/>
            <w:shd w:val="clear" w:color="auto" w:fill="auto"/>
          </w:tcPr>
          <w:p w:rsidR="00787D35" w:rsidRDefault="00787D35" w:rsidP="00C70C11">
            <w:pPr>
              <w:pStyle w:val="TableHead"/>
            </w:pPr>
            <w:r>
              <w:t xml:space="preserve">Partners </w:t>
            </w:r>
            <w:r>
              <w:rPr>
                <w:b w:val="0"/>
              </w:rPr>
              <w:t>(</w:t>
            </w:r>
            <w:r w:rsidRPr="0098495B">
              <w:rPr>
                <w:b w:val="0"/>
              </w:rPr>
              <w:t>other institutions, international partners, etc.)</w:t>
            </w:r>
          </w:p>
        </w:tc>
        <w:tc>
          <w:tcPr>
            <w:tcW w:w="6390" w:type="dxa"/>
            <w:shd w:val="clear" w:color="auto" w:fill="auto"/>
          </w:tcPr>
          <w:p w:rsidR="00787D35" w:rsidRDefault="00C70C11" w:rsidP="00787D35">
            <w:r>
              <w:t xml:space="preserve">Yes </w:t>
            </w:r>
            <w:sdt>
              <w:sdtPr>
                <w:rPr>
                  <w:rFonts w:ascii="MS Gothic" w:eastAsia="MS Gothic" w:hAnsi="MS Gothic"/>
                </w:rPr>
                <w:id w:val="-469669824"/>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882DF7">
              <w:t xml:space="preserve"> </w:t>
            </w:r>
            <w:r>
              <w:t xml:space="preserve">No </w:t>
            </w:r>
            <w:sdt>
              <w:sdtPr>
                <w:rPr>
                  <w:rFonts w:ascii="MS Gothic" w:eastAsia="MS Gothic" w:hAnsi="MS Gothic"/>
                </w:rPr>
                <w:id w:val="-1338762654"/>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tc>
      </w:tr>
      <w:tr w:rsidR="00787D35" w:rsidRPr="00164B51" w:rsidTr="00BE74F5">
        <w:tc>
          <w:tcPr>
            <w:tcW w:w="3150" w:type="dxa"/>
            <w:shd w:val="clear" w:color="auto" w:fill="F2F3F5"/>
          </w:tcPr>
          <w:p w:rsidR="00787D35" w:rsidRPr="00C70C11" w:rsidRDefault="00787D35" w:rsidP="00C70C11">
            <w:pPr>
              <w:pStyle w:val="TableHead"/>
            </w:pPr>
            <w:r>
              <w:t>Articulation</w:t>
            </w:r>
            <w:r w:rsidR="00C70C11">
              <w:t xml:space="preserve">, pathway, transfer agreements  </w:t>
            </w:r>
            <w:r w:rsidR="00C70C11" w:rsidRPr="00C70C11">
              <w:rPr>
                <w:b w:val="0"/>
              </w:rPr>
              <w:t>(if yes, add details)</w:t>
            </w:r>
          </w:p>
        </w:tc>
        <w:tc>
          <w:tcPr>
            <w:tcW w:w="6390" w:type="dxa"/>
            <w:shd w:val="clear" w:color="auto" w:fill="F2F3F5"/>
          </w:tcPr>
          <w:p w:rsidR="00787D35" w:rsidRDefault="00787D35" w:rsidP="00787D35">
            <w:r>
              <w:t xml:space="preserve">Yes </w:t>
            </w:r>
            <w:sdt>
              <w:sdtPr>
                <w:rPr>
                  <w:rFonts w:ascii="MS Gothic" w:eastAsia="MS Gothic" w:hAnsi="MS Gothic"/>
                </w:rPr>
                <w:id w:val="-661313078"/>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882DF7">
              <w:t xml:space="preserve"> </w:t>
            </w:r>
            <w:r>
              <w:t xml:space="preserve">No </w:t>
            </w:r>
            <w:sdt>
              <w:sdtPr>
                <w:rPr>
                  <w:rFonts w:ascii="MS Gothic" w:eastAsia="MS Gothic" w:hAnsi="MS Gothic"/>
                </w:rPr>
                <w:id w:val="-33578490"/>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tc>
      </w:tr>
      <w:tr w:rsidR="00C70C11" w:rsidRPr="00164B51" w:rsidTr="00BE74F5">
        <w:tc>
          <w:tcPr>
            <w:tcW w:w="3150" w:type="dxa"/>
            <w:shd w:val="clear" w:color="auto" w:fill="auto"/>
          </w:tcPr>
          <w:p w:rsidR="00C70C11" w:rsidRDefault="00C70C11" w:rsidP="00C70C11">
            <w:pPr>
              <w:pStyle w:val="TableHead"/>
            </w:pPr>
            <w:r>
              <w:t>External accrediting body</w:t>
            </w:r>
          </w:p>
          <w:p w:rsidR="00C70C11" w:rsidRDefault="00C70C11" w:rsidP="00C70C11">
            <w:pPr>
              <w:pStyle w:val="TableHead"/>
            </w:pPr>
            <w:r w:rsidRPr="00C70C11">
              <w:rPr>
                <w:b w:val="0"/>
              </w:rPr>
              <w:t>(if yes, add details)</w:t>
            </w:r>
          </w:p>
        </w:tc>
        <w:tc>
          <w:tcPr>
            <w:tcW w:w="6390" w:type="dxa"/>
            <w:shd w:val="clear" w:color="auto" w:fill="auto"/>
          </w:tcPr>
          <w:p w:rsidR="00C70C11" w:rsidRPr="00C70C11" w:rsidRDefault="00C70C11" w:rsidP="00787D35">
            <w:pPr>
              <w:rPr>
                <w:b/>
              </w:rPr>
            </w:pPr>
            <w:r>
              <w:t xml:space="preserve">Yes </w:t>
            </w:r>
            <w:sdt>
              <w:sdtPr>
                <w:rPr>
                  <w:rFonts w:ascii="MS Gothic" w:eastAsia="MS Gothic" w:hAnsi="MS Gothic"/>
                </w:rPr>
                <w:id w:val="-1948304267"/>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882DF7">
              <w:t xml:space="preserve"> </w:t>
            </w:r>
            <w:r>
              <w:t xml:space="preserve">No </w:t>
            </w:r>
            <w:sdt>
              <w:sdtPr>
                <w:rPr>
                  <w:rFonts w:ascii="MS Gothic" w:eastAsia="MS Gothic" w:hAnsi="MS Gothic"/>
                </w:rPr>
                <w:id w:val="-1303616256"/>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tc>
      </w:tr>
      <w:tr w:rsidR="00C70C11" w:rsidRPr="00164B51" w:rsidTr="00BE74F5">
        <w:tc>
          <w:tcPr>
            <w:tcW w:w="3150" w:type="dxa"/>
            <w:shd w:val="clear" w:color="auto" w:fill="F2F3F5"/>
          </w:tcPr>
          <w:p w:rsidR="00C70C11" w:rsidRDefault="00C70C11" w:rsidP="00C70C11">
            <w:pPr>
              <w:pStyle w:val="TableHead"/>
            </w:pPr>
            <w:r>
              <w:t xml:space="preserve">Program meets apprenticeship requirements </w:t>
            </w:r>
          </w:p>
          <w:p w:rsidR="00C70C11" w:rsidRDefault="00C70C11" w:rsidP="00C70C11">
            <w:pPr>
              <w:pStyle w:val="TableHead"/>
            </w:pPr>
            <w:r w:rsidRPr="00C70C11">
              <w:rPr>
                <w:b w:val="0"/>
              </w:rPr>
              <w:t>(if yes, add details)</w:t>
            </w:r>
          </w:p>
        </w:tc>
        <w:tc>
          <w:tcPr>
            <w:tcW w:w="6390" w:type="dxa"/>
            <w:shd w:val="clear" w:color="auto" w:fill="F2F3F5"/>
          </w:tcPr>
          <w:p w:rsidR="00C70C11" w:rsidRDefault="00C70C11" w:rsidP="00787D35">
            <w:r>
              <w:t xml:space="preserve">Yes </w:t>
            </w:r>
            <w:sdt>
              <w:sdtPr>
                <w:rPr>
                  <w:rFonts w:ascii="MS Gothic" w:eastAsia="MS Gothic" w:hAnsi="MS Gothic"/>
                </w:rPr>
                <w:id w:val="-672643925"/>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882DF7">
              <w:t xml:space="preserve"> </w:t>
            </w:r>
            <w:r>
              <w:t xml:space="preserve">No </w:t>
            </w:r>
            <w:sdt>
              <w:sdtPr>
                <w:rPr>
                  <w:rFonts w:ascii="MS Gothic" w:eastAsia="MS Gothic" w:hAnsi="MS Gothic"/>
                </w:rPr>
                <w:id w:val="-1725760583"/>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tc>
      </w:tr>
      <w:tr w:rsidR="00C70C11" w:rsidRPr="00164B51" w:rsidTr="00BE74F5">
        <w:tc>
          <w:tcPr>
            <w:tcW w:w="3150" w:type="dxa"/>
            <w:shd w:val="clear" w:color="auto" w:fill="auto"/>
          </w:tcPr>
          <w:p w:rsidR="00C70C11" w:rsidRPr="00C70C11" w:rsidRDefault="00C70C11" w:rsidP="00C70C11">
            <w:pPr>
              <w:rPr>
                <w:b/>
              </w:rPr>
            </w:pPr>
            <w:r>
              <w:rPr>
                <w:b/>
              </w:rPr>
              <w:t>Admission requirements</w:t>
            </w:r>
          </w:p>
        </w:tc>
        <w:tc>
          <w:tcPr>
            <w:tcW w:w="6390" w:type="dxa"/>
            <w:shd w:val="clear" w:color="auto" w:fill="auto"/>
          </w:tcPr>
          <w:p w:rsidR="00C70C11" w:rsidRDefault="00C70C11" w:rsidP="00787D35"/>
        </w:tc>
      </w:tr>
      <w:tr w:rsidR="00C70C11" w:rsidRPr="00164B51" w:rsidTr="00BE74F5">
        <w:tc>
          <w:tcPr>
            <w:tcW w:w="3150" w:type="dxa"/>
            <w:shd w:val="clear" w:color="auto" w:fill="F2F3F5"/>
          </w:tcPr>
          <w:p w:rsidR="00C70C11" w:rsidRDefault="00C70C11" w:rsidP="00C70C11">
            <w:pPr>
              <w:rPr>
                <w:b/>
              </w:rPr>
            </w:pPr>
            <w:r>
              <w:rPr>
                <w:b/>
              </w:rPr>
              <w:t>Continuance Policy</w:t>
            </w:r>
          </w:p>
        </w:tc>
        <w:tc>
          <w:tcPr>
            <w:tcW w:w="6390" w:type="dxa"/>
            <w:shd w:val="clear" w:color="auto" w:fill="F2F3F5"/>
          </w:tcPr>
          <w:p w:rsidR="00C70C11" w:rsidRDefault="00C70C11" w:rsidP="00787D35"/>
        </w:tc>
      </w:tr>
    </w:tbl>
    <w:p w:rsidR="0098495B" w:rsidRDefault="0098495B" w:rsidP="0098495B">
      <w:pPr>
        <w:spacing w:line="259" w:lineRule="auto"/>
      </w:pPr>
      <w:r>
        <w:br w:type="page"/>
      </w:r>
    </w:p>
    <w:p w:rsidR="0098495B" w:rsidRDefault="0098495B" w:rsidP="005832BD">
      <w:pPr>
        <w:pStyle w:val="Heading1"/>
        <w:numPr>
          <w:ilvl w:val="0"/>
          <w:numId w:val="9"/>
        </w:numPr>
      </w:pPr>
      <w:bookmarkStart w:id="3" w:name="_Toc522627000"/>
      <w:r>
        <w:lastRenderedPageBreak/>
        <w:t>Vocational / Program Learning Outcomes</w:t>
      </w:r>
      <w:bookmarkEnd w:id="3"/>
    </w:p>
    <w:p w:rsidR="00882DF7" w:rsidRPr="00882DF7" w:rsidRDefault="00882DF7" w:rsidP="00882DF7">
      <w:pPr>
        <w:pStyle w:val="ContactTextBox"/>
        <w:ind w:left="360"/>
        <w:rPr>
          <w:sz w:val="18"/>
          <w:shd w:val="clear" w:color="auto" w:fill="FFFFFF"/>
        </w:rPr>
      </w:pPr>
      <w:r w:rsidRPr="00882DF7">
        <w:rPr>
          <w:b/>
          <w:sz w:val="18"/>
        </w:rPr>
        <w:t>Note:</w:t>
      </w:r>
      <w:r w:rsidRPr="00882DF7">
        <w:rPr>
          <w:sz w:val="18"/>
        </w:rPr>
        <w:t xml:space="preserve"> Vocational Learning Outcomes (VLOs), or those set by program standards, apply to all similar programs of instruction offered by colleges across the province. The Ministry develops these outcomes </w:t>
      </w:r>
      <w:r w:rsidRPr="00882DF7">
        <w:rPr>
          <w:sz w:val="18"/>
          <w:shd w:val="clear" w:color="auto" w:fill="FFFFFF"/>
        </w:rPr>
        <w:t xml:space="preserve">through a broad-based consultation process involving a range of stakeholders with a direct interest in the program area, including employers, professional associations and program graduates working in the field, in addition to college students, faculty and administrators. Program Learning Outcomes (PLOs) are locally developed outcomes approved by the Ministry through the Credential Validation Service. </w:t>
      </w:r>
    </w:p>
    <w:p w:rsidR="0098495B" w:rsidRPr="00882DF7" w:rsidRDefault="0098495B" w:rsidP="00882DF7">
      <w:pPr>
        <w:pStyle w:val="NormalPost-Element"/>
      </w:pPr>
      <w:r w:rsidRPr="009644CA">
        <w:t xml:space="preserve">The program </w:t>
      </w:r>
      <w:r>
        <w:t>uses</w:t>
      </w:r>
      <w:r w:rsidR="00F0149F">
        <w:t>:</w:t>
      </w:r>
      <w:r>
        <w:t xml:space="preserve"> Vocational Learning Outcomes </w:t>
      </w:r>
      <w:sdt>
        <w:sdtPr>
          <w:rPr>
            <w:rFonts w:ascii="MS Gothic" w:eastAsia="MS Gothic" w:hAnsi="MS Gothic"/>
          </w:rPr>
          <w:id w:val="-623305843"/>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t xml:space="preserve"> or Program Learning Outcomes </w:t>
      </w:r>
      <w:sdt>
        <w:sdtPr>
          <w:rPr>
            <w:rFonts w:ascii="MS Gothic" w:eastAsia="MS Gothic" w:hAnsi="MS Gothic"/>
          </w:rPr>
          <w:id w:val="987829233"/>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p w:rsidR="00F0149F" w:rsidRPr="00B64C10" w:rsidRDefault="00F0149F" w:rsidP="0098495B">
      <w:pPr>
        <w:rPr>
          <w:rStyle w:val="StrongBlueCurriculum"/>
        </w:rPr>
      </w:pPr>
      <w:r w:rsidRPr="00B64C10">
        <w:rPr>
          <w:rStyle w:val="StrongBlueCurriculum"/>
        </w:rPr>
        <w:t>Answer these questions if the program uses Vocational Learning Outcomes:</w:t>
      </w:r>
    </w:p>
    <w:p w:rsidR="0098495B" w:rsidRPr="00F0149F" w:rsidRDefault="0098495B" w:rsidP="0098495B">
      <w:r>
        <w:t xml:space="preserve">The curriculum mapping process implemented </w:t>
      </w:r>
      <w:r w:rsidR="00F0149F">
        <w:t>new Vocational Learning Outcomes that meet the Program Standard:</w:t>
      </w:r>
      <w:r>
        <w:t xml:space="preserve"> </w:t>
      </w:r>
      <w:r w:rsidR="00F0149F">
        <w:t xml:space="preserve"> </w:t>
      </w:r>
      <w:r>
        <w:t xml:space="preserve">Yes </w:t>
      </w:r>
      <w:sdt>
        <w:sdtPr>
          <w:rPr>
            <w:rFonts w:ascii="MS Gothic" w:eastAsia="MS Gothic" w:hAnsi="MS Gothic"/>
          </w:rPr>
          <w:id w:val="110871503"/>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t xml:space="preserve"> No </w:t>
      </w:r>
      <w:sdt>
        <w:sdtPr>
          <w:rPr>
            <w:rFonts w:ascii="MS Gothic" w:eastAsia="MS Gothic" w:hAnsi="MS Gothic"/>
          </w:rPr>
          <w:id w:val="1405186938"/>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F0149F">
        <w:rPr>
          <w:rFonts w:ascii="MS Gothic" w:eastAsia="MS Gothic" w:hAnsi="MS Gothic"/>
        </w:rPr>
        <w:t xml:space="preserve">  </w:t>
      </w:r>
    </w:p>
    <w:p w:rsidR="0098495B" w:rsidRDefault="0098495B" w:rsidP="00F0149F">
      <w:pPr>
        <w:ind w:firstLine="720"/>
      </w:pPr>
      <w:r>
        <w:t xml:space="preserve">If yes, creation date of new program standards: </w:t>
      </w:r>
    </w:p>
    <w:p w:rsidR="0098495B" w:rsidRPr="0098495B" w:rsidRDefault="00012D11" w:rsidP="00F0149F">
      <w:pPr>
        <w:ind w:left="720"/>
        <w:rPr>
          <w:b/>
        </w:rPr>
      </w:pPr>
      <w:sdt>
        <w:sdtPr>
          <w:rPr>
            <w:b/>
          </w:rPr>
          <w:id w:val="13349789"/>
          <w:placeholder>
            <w:docPart w:val="01D8A373BFE344C39AEAEE2579330B8B"/>
          </w:placeholder>
          <w:showingPlcHdr/>
        </w:sdtPr>
        <w:sdtEndPr/>
        <w:sdtContent>
          <w:r w:rsidR="0098495B" w:rsidRPr="00082A2C">
            <w:rPr>
              <w:rStyle w:val="PlaceholderText"/>
            </w:rPr>
            <w:t>Click or tap here to enter text.</w:t>
          </w:r>
        </w:sdtContent>
      </w:sdt>
    </w:p>
    <w:p w:rsidR="0098495B" w:rsidRDefault="0098495B" w:rsidP="00F0149F">
      <w:pPr>
        <w:ind w:left="720"/>
      </w:pPr>
      <w:r w:rsidRPr="00CD4345">
        <w:t xml:space="preserve">If yes, implementation date of new curriculum that meets </w:t>
      </w:r>
      <w:r>
        <w:t xml:space="preserve">provincial </w:t>
      </w:r>
      <w:r w:rsidRPr="00CD4345">
        <w:t>program standards:</w:t>
      </w:r>
    </w:p>
    <w:p w:rsidR="0098495B" w:rsidRDefault="00012D11" w:rsidP="00F0149F">
      <w:pPr>
        <w:ind w:left="720"/>
      </w:pPr>
      <w:sdt>
        <w:sdtPr>
          <w:id w:val="368424205"/>
          <w:placeholder>
            <w:docPart w:val="56E65BAD42A84B1E828BC650317A07BB"/>
          </w:placeholder>
          <w:showingPlcHdr/>
        </w:sdtPr>
        <w:sdtEndPr/>
        <w:sdtContent>
          <w:r w:rsidR="0098495B" w:rsidRPr="00CD4345">
            <w:rPr>
              <w:rStyle w:val="PlaceholderText"/>
            </w:rPr>
            <w:t>Click or tap here to enter text.</w:t>
          </w:r>
        </w:sdtContent>
      </w:sdt>
    </w:p>
    <w:p w:rsidR="00F0149F" w:rsidRDefault="00C71542" w:rsidP="0098495B">
      <w:r>
        <w:t xml:space="preserve">Were additional outcomes </w:t>
      </w:r>
      <w:r w:rsidR="00F0149F">
        <w:t>added to the Vocational Learning Outcomes during the curriculum mapping process</w:t>
      </w:r>
      <w:r>
        <w:t>?</w:t>
      </w:r>
    </w:p>
    <w:p w:rsidR="00B64C10" w:rsidRDefault="00B64C10" w:rsidP="0098495B">
      <w:pPr>
        <w:rPr>
          <w:rFonts w:ascii="MS Gothic" w:eastAsia="MS Gothic" w:hAnsi="MS Gothic"/>
        </w:rPr>
      </w:pPr>
      <w:r>
        <w:t xml:space="preserve">Yes </w:t>
      </w:r>
      <w:sdt>
        <w:sdtPr>
          <w:rPr>
            <w:rFonts w:ascii="MS Gothic" w:eastAsia="MS Gothic" w:hAnsi="MS Gothic"/>
          </w:rPr>
          <w:id w:val="-384261738"/>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882DF7">
        <w:rPr>
          <w:rFonts w:ascii="MS Gothic" w:eastAsia="MS Gothic" w:hAnsi="MS Gothic"/>
        </w:rPr>
        <w:t xml:space="preserve"> </w:t>
      </w:r>
      <w:r>
        <w:t xml:space="preserve">No </w:t>
      </w:r>
      <w:sdt>
        <w:sdtPr>
          <w:rPr>
            <w:rFonts w:ascii="MS Gothic" w:eastAsia="MS Gothic" w:hAnsi="MS Gothic"/>
          </w:rPr>
          <w:id w:val="1706819044"/>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Pr>
          <w:rFonts w:ascii="MS Gothic" w:eastAsia="MS Gothic" w:hAnsi="MS Gothic"/>
        </w:rPr>
        <w:t xml:space="preserve">  </w:t>
      </w:r>
    </w:p>
    <w:p w:rsidR="002351CF" w:rsidRDefault="002351CF" w:rsidP="002351CF">
      <w:pPr>
        <w:ind w:firstLine="720"/>
      </w:pPr>
      <w:r>
        <w:t xml:space="preserve">If yes, describe rationale for additional outcomes: </w:t>
      </w:r>
    </w:p>
    <w:p w:rsidR="002351CF" w:rsidRPr="002351CF" w:rsidRDefault="00012D11" w:rsidP="002351CF">
      <w:pPr>
        <w:ind w:left="720"/>
        <w:rPr>
          <w:b/>
        </w:rPr>
      </w:pPr>
      <w:sdt>
        <w:sdtPr>
          <w:rPr>
            <w:b/>
          </w:rPr>
          <w:id w:val="-383558998"/>
          <w:placeholder>
            <w:docPart w:val="09D4E0804A9C4E528390322E2DA1C641"/>
          </w:placeholder>
          <w:showingPlcHdr/>
        </w:sdtPr>
        <w:sdtEndPr/>
        <w:sdtContent>
          <w:r w:rsidR="002351CF" w:rsidRPr="00082A2C">
            <w:rPr>
              <w:rStyle w:val="PlaceholderText"/>
            </w:rPr>
            <w:t>Click or tap here to enter text.</w:t>
          </w:r>
        </w:sdtContent>
      </w:sdt>
    </w:p>
    <w:p w:rsidR="00B64C10" w:rsidRPr="00B64C10" w:rsidRDefault="00B64C10" w:rsidP="00B64C10">
      <w:pPr>
        <w:rPr>
          <w:rStyle w:val="StrongBlueCurriculum"/>
        </w:rPr>
      </w:pPr>
      <w:r w:rsidRPr="00B64C10">
        <w:rPr>
          <w:rStyle w:val="StrongBlueCurriculum"/>
        </w:rPr>
        <w:t xml:space="preserve">Answer these questions if the program uses </w:t>
      </w:r>
      <w:r>
        <w:rPr>
          <w:rStyle w:val="StrongBlueCurriculum"/>
        </w:rPr>
        <w:t>Program Learning Outcomes</w:t>
      </w:r>
      <w:r w:rsidRPr="00B64C10">
        <w:rPr>
          <w:rStyle w:val="StrongBlueCurriculum"/>
        </w:rPr>
        <w:t>:</w:t>
      </w:r>
    </w:p>
    <w:p w:rsidR="0098495B" w:rsidRDefault="002351CF" w:rsidP="0098495B">
      <w:r>
        <w:t>Were the program learning outcomes</w:t>
      </w:r>
      <w:r w:rsidR="0098495B">
        <w:t xml:space="preserve"> updated during</w:t>
      </w:r>
      <w:r>
        <w:t xml:space="preserve"> the curriculum mapping process?</w:t>
      </w:r>
      <w:r w:rsidR="0098495B">
        <w:t xml:space="preserve"> </w:t>
      </w:r>
    </w:p>
    <w:p w:rsidR="0098495B" w:rsidRPr="0098495B" w:rsidRDefault="0098495B" w:rsidP="0098495B">
      <w:pPr>
        <w:rPr>
          <w:b/>
        </w:rPr>
      </w:pPr>
      <w:r>
        <w:t xml:space="preserve">Yes </w:t>
      </w:r>
      <w:sdt>
        <w:sdtPr>
          <w:rPr>
            <w:rFonts w:ascii="MS Gothic" w:eastAsia="MS Gothic" w:hAnsi="MS Gothic"/>
          </w:rPr>
          <w:id w:val="1242842227"/>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r w:rsidR="00882DF7">
        <w:rPr>
          <w:rFonts w:ascii="MS Gothic" w:eastAsia="MS Gothic" w:hAnsi="MS Gothic"/>
        </w:rPr>
        <w:t xml:space="preserve"> </w:t>
      </w:r>
      <w:r>
        <w:t xml:space="preserve">No </w:t>
      </w:r>
      <w:sdt>
        <w:sdtPr>
          <w:rPr>
            <w:rFonts w:ascii="MS Gothic" w:eastAsia="MS Gothic" w:hAnsi="MS Gothic"/>
          </w:rPr>
          <w:id w:val="1080182069"/>
          <w14:checkbox>
            <w14:checked w14:val="0"/>
            <w14:checkedState w14:val="2612" w14:font="MS Gothic"/>
            <w14:uncheckedState w14:val="2610" w14:font="MS Gothic"/>
          </w14:checkbox>
        </w:sdtPr>
        <w:sdtEndPr/>
        <w:sdtContent>
          <w:r w:rsidRPr="0098495B">
            <w:rPr>
              <w:rFonts w:ascii="MS Gothic" w:eastAsia="MS Gothic" w:hAnsi="MS Gothic" w:hint="eastAsia"/>
            </w:rPr>
            <w:t>☐</w:t>
          </w:r>
        </w:sdtContent>
      </w:sdt>
    </w:p>
    <w:p w:rsidR="0098495B" w:rsidRDefault="0098495B" w:rsidP="002351CF">
      <w:pPr>
        <w:ind w:left="720"/>
      </w:pPr>
      <w:r>
        <w:t>If yes, briefly outline the updates and implications for Ministry requirements</w:t>
      </w:r>
      <w:r w:rsidR="00593C60">
        <w:t xml:space="preserve"> and status of update with the </w:t>
      </w:r>
      <w:r w:rsidR="002351CF">
        <w:t>Credential</w:t>
      </w:r>
      <w:r w:rsidR="00593C60">
        <w:t xml:space="preserve"> Validating Service</w:t>
      </w:r>
      <w:r>
        <w:t>:</w:t>
      </w:r>
    </w:p>
    <w:p w:rsidR="00593C60" w:rsidRDefault="00012D11" w:rsidP="002351CF">
      <w:pPr>
        <w:ind w:left="720"/>
        <w:rPr>
          <w:b/>
        </w:rPr>
      </w:pPr>
      <w:sdt>
        <w:sdtPr>
          <w:rPr>
            <w:b/>
          </w:rPr>
          <w:id w:val="815917902"/>
          <w:placeholder>
            <w:docPart w:val="ECF111A1F1AF40488B47A620C836DDAB"/>
          </w:placeholder>
          <w:showingPlcHdr/>
        </w:sdtPr>
        <w:sdtEndPr/>
        <w:sdtContent>
          <w:r w:rsidR="0098495B" w:rsidRPr="00082A2C">
            <w:rPr>
              <w:rStyle w:val="PlaceholderText"/>
            </w:rPr>
            <w:t>Click or tap here to enter text.</w:t>
          </w:r>
        </w:sdtContent>
      </w:sdt>
    </w:p>
    <w:p w:rsidR="00593C60" w:rsidRDefault="00593C60">
      <w:pPr>
        <w:spacing w:line="259" w:lineRule="auto"/>
      </w:pPr>
      <w:r>
        <w:br w:type="page"/>
      </w:r>
    </w:p>
    <w:p w:rsidR="00593C60" w:rsidRDefault="00593C60" w:rsidP="00593C60">
      <w:r w:rsidRPr="00593C60">
        <w:lastRenderedPageBreak/>
        <w:t xml:space="preserve">List the (updated) Vocational/Program Learning Outcomes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Vocational Learning Outcomes"/>
        <w:tblDescription w:val="List of vocational or program learning outcomes"/>
      </w:tblPr>
      <w:tblGrid>
        <w:gridCol w:w="630"/>
        <w:gridCol w:w="8910"/>
      </w:tblGrid>
      <w:tr w:rsidR="00593C60" w:rsidRPr="00326922" w:rsidTr="00BE74F5">
        <w:trPr>
          <w:tblHeader/>
        </w:trPr>
        <w:tc>
          <w:tcPr>
            <w:tcW w:w="630" w:type="dxa"/>
            <w:shd w:val="clear" w:color="auto" w:fill="7CAF42"/>
          </w:tcPr>
          <w:p w:rsidR="00593C60" w:rsidRPr="00326922" w:rsidRDefault="00593C60" w:rsidP="001533D7">
            <w:pPr>
              <w:rPr>
                <w:color w:val="FFFFFF" w:themeColor="background1"/>
              </w:rPr>
            </w:pPr>
          </w:p>
        </w:tc>
        <w:tc>
          <w:tcPr>
            <w:tcW w:w="8910" w:type="dxa"/>
            <w:shd w:val="clear" w:color="auto" w:fill="7CAF42"/>
          </w:tcPr>
          <w:p w:rsidR="00593C60" w:rsidRPr="00326922" w:rsidRDefault="00593C60" w:rsidP="001533D7">
            <w:pPr>
              <w:pStyle w:val="TableHead"/>
              <w:rPr>
                <w:color w:val="FFFFFF" w:themeColor="background1"/>
              </w:rPr>
            </w:pPr>
            <w:r>
              <w:rPr>
                <w:color w:val="FFFFFF" w:themeColor="background1"/>
              </w:rPr>
              <w:t>Vocational/Program Learning Outcomes</w:t>
            </w:r>
          </w:p>
        </w:tc>
      </w:tr>
      <w:tr w:rsidR="00593C60" w:rsidRPr="00164B51" w:rsidTr="00BE74F5">
        <w:tc>
          <w:tcPr>
            <w:tcW w:w="630" w:type="dxa"/>
          </w:tcPr>
          <w:p w:rsidR="00593C60" w:rsidRPr="00164B51" w:rsidRDefault="00593C60" w:rsidP="001533D7">
            <w:pPr>
              <w:pStyle w:val="TableHead"/>
            </w:pPr>
            <w:r>
              <w:t>1</w:t>
            </w:r>
          </w:p>
        </w:tc>
        <w:tc>
          <w:tcPr>
            <w:tcW w:w="8910" w:type="dxa"/>
          </w:tcPr>
          <w:p w:rsidR="00593C60" w:rsidRPr="00164B51" w:rsidRDefault="00593C60" w:rsidP="001533D7">
            <w:pPr>
              <w:pStyle w:val="TableBody"/>
            </w:pPr>
          </w:p>
        </w:tc>
      </w:tr>
      <w:tr w:rsidR="00593C60" w:rsidRPr="00164B51" w:rsidTr="00BE74F5">
        <w:tc>
          <w:tcPr>
            <w:tcW w:w="630" w:type="dxa"/>
            <w:shd w:val="clear" w:color="auto" w:fill="F2F3F5"/>
          </w:tcPr>
          <w:p w:rsidR="00593C60" w:rsidRPr="00164B51" w:rsidRDefault="00593C60" w:rsidP="001533D7">
            <w:pPr>
              <w:pStyle w:val="TableHead"/>
            </w:pPr>
            <w:r>
              <w:t>2</w:t>
            </w:r>
          </w:p>
        </w:tc>
        <w:tc>
          <w:tcPr>
            <w:tcW w:w="8910" w:type="dxa"/>
            <w:shd w:val="clear" w:color="auto" w:fill="F2F3F5"/>
          </w:tcPr>
          <w:p w:rsidR="00593C60" w:rsidRPr="00164B51" w:rsidRDefault="00593C60" w:rsidP="001533D7">
            <w:pPr>
              <w:pStyle w:val="TableBody"/>
            </w:pPr>
          </w:p>
        </w:tc>
      </w:tr>
      <w:tr w:rsidR="00593C60" w:rsidRPr="00164B51" w:rsidTr="00BE74F5">
        <w:tc>
          <w:tcPr>
            <w:tcW w:w="630" w:type="dxa"/>
            <w:shd w:val="clear" w:color="auto" w:fill="auto"/>
          </w:tcPr>
          <w:p w:rsidR="00593C60" w:rsidRPr="00164B51" w:rsidRDefault="00593C60" w:rsidP="00593C60">
            <w:pPr>
              <w:pStyle w:val="TableHead"/>
            </w:pPr>
            <w:r>
              <w:t>3</w:t>
            </w:r>
          </w:p>
        </w:tc>
        <w:tc>
          <w:tcPr>
            <w:tcW w:w="8910" w:type="dxa"/>
            <w:shd w:val="clear" w:color="auto" w:fill="auto"/>
          </w:tcPr>
          <w:p w:rsidR="00593C60" w:rsidRPr="00164B51" w:rsidRDefault="00593C60" w:rsidP="00593C60">
            <w:pPr>
              <w:pStyle w:val="TableBody"/>
            </w:pPr>
          </w:p>
        </w:tc>
      </w:tr>
      <w:tr w:rsidR="00593C60" w:rsidRPr="00164B51" w:rsidTr="00BE74F5">
        <w:tc>
          <w:tcPr>
            <w:tcW w:w="630" w:type="dxa"/>
            <w:shd w:val="clear" w:color="auto" w:fill="F2F3F5"/>
          </w:tcPr>
          <w:p w:rsidR="00593C60" w:rsidRPr="00164B51" w:rsidRDefault="00593C60" w:rsidP="00593C60">
            <w:pPr>
              <w:pStyle w:val="TableHead"/>
            </w:pPr>
            <w:r>
              <w:t>4</w:t>
            </w:r>
          </w:p>
        </w:tc>
        <w:tc>
          <w:tcPr>
            <w:tcW w:w="8910" w:type="dxa"/>
            <w:shd w:val="clear" w:color="auto" w:fill="F2F3F5"/>
          </w:tcPr>
          <w:p w:rsidR="00593C60" w:rsidRPr="00164B51" w:rsidRDefault="00593C60" w:rsidP="00593C60">
            <w:pPr>
              <w:pStyle w:val="TableBody"/>
            </w:pPr>
          </w:p>
        </w:tc>
      </w:tr>
      <w:tr w:rsidR="00593C60" w:rsidRPr="00164B51" w:rsidTr="00BE74F5">
        <w:tc>
          <w:tcPr>
            <w:tcW w:w="630" w:type="dxa"/>
            <w:shd w:val="clear" w:color="auto" w:fill="auto"/>
          </w:tcPr>
          <w:p w:rsidR="00593C60" w:rsidRPr="00164B51" w:rsidRDefault="00593C60" w:rsidP="00593C60">
            <w:pPr>
              <w:pStyle w:val="TableHead"/>
            </w:pPr>
            <w:r>
              <w:t>5</w:t>
            </w:r>
          </w:p>
        </w:tc>
        <w:tc>
          <w:tcPr>
            <w:tcW w:w="8910" w:type="dxa"/>
            <w:shd w:val="clear" w:color="auto" w:fill="auto"/>
          </w:tcPr>
          <w:p w:rsidR="00593C60" w:rsidRPr="00164B51" w:rsidRDefault="00593C60" w:rsidP="00593C60">
            <w:pPr>
              <w:pStyle w:val="TableBody"/>
            </w:pPr>
          </w:p>
        </w:tc>
      </w:tr>
      <w:tr w:rsidR="00593C60" w:rsidRPr="00164B51" w:rsidTr="00BE74F5">
        <w:tc>
          <w:tcPr>
            <w:tcW w:w="630" w:type="dxa"/>
            <w:shd w:val="clear" w:color="auto" w:fill="F2F3F5"/>
          </w:tcPr>
          <w:p w:rsidR="00593C60" w:rsidRPr="00164B51" w:rsidRDefault="00593C60" w:rsidP="00593C60">
            <w:pPr>
              <w:pStyle w:val="TableHead"/>
            </w:pPr>
            <w:r>
              <w:t>6</w:t>
            </w:r>
          </w:p>
        </w:tc>
        <w:tc>
          <w:tcPr>
            <w:tcW w:w="8910" w:type="dxa"/>
            <w:shd w:val="clear" w:color="auto" w:fill="F2F3F5"/>
          </w:tcPr>
          <w:p w:rsidR="00593C60" w:rsidRPr="00164B51" w:rsidRDefault="00593C60" w:rsidP="00593C60">
            <w:pPr>
              <w:pStyle w:val="TableBody"/>
            </w:pPr>
          </w:p>
        </w:tc>
      </w:tr>
      <w:tr w:rsidR="00593C60" w:rsidRPr="00164B51" w:rsidTr="00BE74F5">
        <w:tc>
          <w:tcPr>
            <w:tcW w:w="630" w:type="dxa"/>
            <w:shd w:val="clear" w:color="auto" w:fill="auto"/>
          </w:tcPr>
          <w:p w:rsidR="00593C60" w:rsidRPr="00164B51" w:rsidRDefault="00593C60" w:rsidP="00593C60">
            <w:pPr>
              <w:pStyle w:val="TableHead"/>
            </w:pPr>
            <w:r>
              <w:t>7</w:t>
            </w:r>
          </w:p>
        </w:tc>
        <w:tc>
          <w:tcPr>
            <w:tcW w:w="8910" w:type="dxa"/>
            <w:shd w:val="clear" w:color="auto" w:fill="auto"/>
          </w:tcPr>
          <w:p w:rsidR="00593C60" w:rsidRPr="00164B51" w:rsidRDefault="00593C60" w:rsidP="00593C60">
            <w:pPr>
              <w:pStyle w:val="TableBody"/>
            </w:pPr>
          </w:p>
        </w:tc>
      </w:tr>
      <w:tr w:rsidR="00593C60" w:rsidRPr="00164B51" w:rsidTr="00BE74F5">
        <w:tc>
          <w:tcPr>
            <w:tcW w:w="630" w:type="dxa"/>
            <w:shd w:val="clear" w:color="auto" w:fill="F2F3F5"/>
          </w:tcPr>
          <w:p w:rsidR="00593C60" w:rsidRPr="00164B51" w:rsidRDefault="00593C60" w:rsidP="00593C60">
            <w:pPr>
              <w:pStyle w:val="TableHead"/>
            </w:pPr>
            <w:r>
              <w:t>8</w:t>
            </w:r>
          </w:p>
        </w:tc>
        <w:tc>
          <w:tcPr>
            <w:tcW w:w="8910" w:type="dxa"/>
            <w:shd w:val="clear" w:color="auto" w:fill="F2F3F5"/>
          </w:tcPr>
          <w:p w:rsidR="00593C60" w:rsidRPr="00164B51" w:rsidRDefault="00593C60" w:rsidP="00593C60">
            <w:pPr>
              <w:pStyle w:val="TableBody"/>
            </w:pPr>
          </w:p>
        </w:tc>
      </w:tr>
      <w:tr w:rsidR="00593C60" w:rsidRPr="00164B51" w:rsidTr="00BE74F5">
        <w:tc>
          <w:tcPr>
            <w:tcW w:w="630" w:type="dxa"/>
            <w:shd w:val="clear" w:color="auto" w:fill="auto"/>
          </w:tcPr>
          <w:p w:rsidR="00593C60" w:rsidRPr="00164B51" w:rsidRDefault="00593C60" w:rsidP="00593C60">
            <w:pPr>
              <w:pStyle w:val="TableHead"/>
            </w:pPr>
            <w:r>
              <w:t>9</w:t>
            </w:r>
          </w:p>
        </w:tc>
        <w:tc>
          <w:tcPr>
            <w:tcW w:w="8910" w:type="dxa"/>
            <w:shd w:val="clear" w:color="auto" w:fill="auto"/>
          </w:tcPr>
          <w:p w:rsidR="00593C60" w:rsidRPr="00164B51" w:rsidRDefault="00593C60" w:rsidP="00593C60">
            <w:pPr>
              <w:pStyle w:val="TableBody"/>
            </w:pPr>
          </w:p>
        </w:tc>
      </w:tr>
      <w:tr w:rsidR="00593C60" w:rsidRPr="00164B51" w:rsidTr="00BE74F5">
        <w:tc>
          <w:tcPr>
            <w:tcW w:w="630" w:type="dxa"/>
            <w:shd w:val="clear" w:color="auto" w:fill="F2F3F5"/>
          </w:tcPr>
          <w:p w:rsidR="00593C60" w:rsidRPr="00164B51" w:rsidRDefault="00593C60" w:rsidP="00593C60">
            <w:pPr>
              <w:pStyle w:val="TableHead"/>
            </w:pPr>
            <w:r>
              <w:t>10</w:t>
            </w:r>
          </w:p>
        </w:tc>
        <w:tc>
          <w:tcPr>
            <w:tcW w:w="8910" w:type="dxa"/>
            <w:shd w:val="clear" w:color="auto" w:fill="F2F3F5"/>
          </w:tcPr>
          <w:p w:rsidR="00593C60" w:rsidRPr="00164B51" w:rsidRDefault="00593C60" w:rsidP="00593C60">
            <w:pPr>
              <w:pStyle w:val="TableBody"/>
            </w:pPr>
          </w:p>
        </w:tc>
      </w:tr>
    </w:tbl>
    <w:p w:rsidR="00593C60" w:rsidRPr="00593C60" w:rsidRDefault="00593C60" w:rsidP="00593C60">
      <w:pPr>
        <w:rPr>
          <w:rStyle w:val="Emphasis"/>
          <w:sz w:val="16"/>
        </w:rPr>
      </w:pPr>
      <w:r w:rsidRPr="00593C60">
        <w:rPr>
          <w:rStyle w:val="Emphasis"/>
          <w:sz w:val="16"/>
        </w:rPr>
        <w:t xml:space="preserve">*add/delete rows to the table as necessary </w:t>
      </w:r>
    </w:p>
    <w:p w:rsidR="00593C60" w:rsidRPr="00593C60" w:rsidRDefault="00593C60" w:rsidP="00593C60">
      <w:r w:rsidRPr="00593C60">
        <w:br w:type="page"/>
      </w:r>
    </w:p>
    <w:p w:rsidR="00C71542" w:rsidRPr="00CB017A" w:rsidRDefault="00C71542" w:rsidP="005832BD">
      <w:pPr>
        <w:pStyle w:val="Heading1"/>
        <w:numPr>
          <w:ilvl w:val="0"/>
          <w:numId w:val="9"/>
        </w:numPr>
      </w:pPr>
      <w:bookmarkStart w:id="4" w:name="_Toc518482065"/>
      <w:bookmarkStart w:id="5" w:name="_Toc522627001"/>
      <w:r>
        <w:lastRenderedPageBreak/>
        <w:t>Goals of Curriculum Mapping and Resulting Changes</w:t>
      </w:r>
      <w:bookmarkEnd w:id="4"/>
      <w:bookmarkEnd w:id="5"/>
    </w:p>
    <w:p w:rsidR="00C71542" w:rsidRDefault="00C71542" w:rsidP="00C71542">
      <w:r>
        <w:t>This section outlines curriculum recommendations – from the Formal Program Review, External Accreditation, the introduction of new program learning outcomes, or goals identified by the mapping team – and the resulting curriculum changes.</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Curriculum Mapping Goals"/>
        <w:tblDescription w:val="Lists the identified goals of the curriculum mapping project and the related change identified."/>
      </w:tblPr>
      <w:tblGrid>
        <w:gridCol w:w="2970"/>
        <w:gridCol w:w="3065"/>
        <w:gridCol w:w="3505"/>
      </w:tblGrid>
      <w:tr w:rsidR="00C71542" w:rsidRPr="00164B51" w:rsidTr="00BE74F5">
        <w:trPr>
          <w:tblHeader/>
        </w:trPr>
        <w:tc>
          <w:tcPr>
            <w:tcW w:w="2970" w:type="dxa"/>
            <w:shd w:val="clear" w:color="auto" w:fill="7CAF42"/>
          </w:tcPr>
          <w:p w:rsidR="00C71542" w:rsidRPr="00F4306D" w:rsidRDefault="00C71542" w:rsidP="00C71542">
            <w:pPr>
              <w:pStyle w:val="TableHead"/>
              <w:rPr>
                <w:color w:val="FFFFFF" w:themeColor="background1"/>
              </w:rPr>
            </w:pPr>
            <w:r w:rsidRPr="00F4306D">
              <w:rPr>
                <w:color w:val="FFFFFF" w:themeColor="background1"/>
              </w:rPr>
              <w:t>Recommendation</w:t>
            </w:r>
            <w:r w:rsidR="00842A6F" w:rsidRPr="00F4306D">
              <w:rPr>
                <w:color w:val="FFFFFF" w:themeColor="background1"/>
              </w:rPr>
              <w:t xml:space="preserve"> / Goal</w:t>
            </w:r>
          </w:p>
        </w:tc>
        <w:tc>
          <w:tcPr>
            <w:tcW w:w="3065" w:type="dxa"/>
            <w:shd w:val="clear" w:color="auto" w:fill="7CAF42"/>
          </w:tcPr>
          <w:p w:rsidR="00C71542" w:rsidRPr="00F4306D" w:rsidRDefault="00C71542" w:rsidP="00C71542">
            <w:pPr>
              <w:pStyle w:val="TableHead"/>
              <w:rPr>
                <w:rStyle w:val="Emphasis"/>
                <w:i w:val="0"/>
                <w:iCs w:val="0"/>
                <w:color w:val="FFFFFF" w:themeColor="background1"/>
              </w:rPr>
            </w:pPr>
            <w:r w:rsidRPr="00F4306D">
              <w:rPr>
                <w:color w:val="FFFFFF" w:themeColor="background1"/>
              </w:rPr>
              <w:t xml:space="preserve">Source of Recommendation </w:t>
            </w:r>
          </w:p>
        </w:tc>
        <w:tc>
          <w:tcPr>
            <w:tcW w:w="3505" w:type="dxa"/>
            <w:shd w:val="clear" w:color="auto" w:fill="7CAF42"/>
          </w:tcPr>
          <w:p w:rsidR="00C71542" w:rsidRPr="00F4306D" w:rsidRDefault="00C71542" w:rsidP="00C71542">
            <w:pPr>
              <w:pStyle w:val="TableHead"/>
              <w:rPr>
                <w:color w:val="FFFFFF" w:themeColor="background1"/>
              </w:rPr>
            </w:pPr>
            <w:r w:rsidRPr="00F4306D">
              <w:rPr>
                <w:color w:val="FFFFFF" w:themeColor="background1"/>
              </w:rPr>
              <w:t>Resulting Change or Action</w:t>
            </w:r>
          </w:p>
        </w:tc>
      </w:tr>
      <w:tr w:rsidR="00C71542" w:rsidRPr="00164B51" w:rsidTr="00BE74F5">
        <w:tc>
          <w:tcPr>
            <w:tcW w:w="2970" w:type="dxa"/>
          </w:tcPr>
          <w:p w:rsidR="00C71542" w:rsidRPr="00164B51" w:rsidRDefault="00C71542" w:rsidP="001533D7">
            <w:pPr>
              <w:pStyle w:val="TableHead"/>
            </w:pPr>
          </w:p>
        </w:tc>
        <w:tc>
          <w:tcPr>
            <w:tcW w:w="3065" w:type="dxa"/>
          </w:tcPr>
          <w:p w:rsidR="00C71542" w:rsidRPr="00164B51" w:rsidRDefault="00C71542" w:rsidP="001533D7">
            <w:pPr>
              <w:pStyle w:val="TableBody"/>
            </w:pPr>
          </w:p>
        </w:tc>
        <w:tc>
          <w:tcPr>
            <w:tcW w:w="3505" w:type="dxa"/>
          </w:tcPr>
          <w:p w:rsidR="00C71542" w:rsidRPr="00164B51" w:rsidRDefault="00C71542" w:rsidP="001533D7">
            <w:pPr>
              <w:pStyle w:val="TableBody"/>
            </w:pPr>
          </w:p>
        </w:tc>
      </w:tr>
      <w:tr w:rsidR="00C71542" w:rsidRPr="00164B51" w:rsidTr="00BE74F5">
        <w:tc>
          <w:tcPr>
            <w:tcW w:w="2970" w:type="dxa"/>
            <w:shd w:val="clear" w:color="auto" w:fill="F2F3F5"/>
          </w:tcPr>
          <w:p w:rsidR="00C71542" w:rsidRPr="00164B51" w:rsidRDefault="00C71542" w:rsidP="001533D7">
            <w:pPr>
              <w:pStyle w:val="TableHead"/>
            </w:pPr>
          </w:p>
        </w:tc>
        <w:tc>
          <w:tcPr>
            <w:tcW w:w="3065" w:type="dxa"/>
            <w:shd w:val="clear" w:color="auto" w:fill="F2F3F5"/>
          </w:tcPr>
          <w:p w:rsidR="00C71542" w:rsidRPr="00164B51" w:rsidRDefault="00C71542" w:rsidP="001533D7">
            <w:pPr>
              <w:pStyle w:val="TableBody"/>
            </w:pPr>
          </w:p>
        </w:tc>
        <w:tc>
          <w:tcPr>
            <w:tcW w:w="3505" w:type="dxa"/>
            <w:shd w:val="clear" w:color="auto" w:fill="F2F3F5"/>
          </w:tcPr>
          <w:p w:rsidR="00C71542" w:rsidRPr="00164B51" w:rsidRDefault="00C71542" w:rsidP="001533D7">
            <w:pPr>
              <w:pStyle w:val="TableBody"/>
            </w:pPr>
          </w:p>
        </w:tc>
      </w:tr>
      <w:tr w:rsidR="00842A6F" w:rsidRPr="00164B51" w:rsidTr="00BE74F5">
        <w:tc>
          <w:tcPr>
            <w:tcW w:w="2970" w:type="dxa"/>
            <w:shd w:val="clear" w:color="auto" w:fill="auto"/>
          </w:tcPr>
          <w:p w:rsidR="00842A6F" w:rsidRPr="00164B51" w:rsidRDefault="00842A6F" w:rsidP="00842A6F">
            <w:pPr>
              <w:pStyle w:val="TableHead"/>
            </w:pPr>
          </w:p>
        </w:tc>
        <w:tc>
          <w:tcPr>
            <w:tcW w:w="3065" w:type="dxa"/>
            <w:shd w:val="clear" w:color="auto" w:fill="auto"/>
          </w:tcPr>
          <w:p w:rsidR="00842A6F" w:rsidRPr="00164B51" w:rsidRDefault="00842A6F" w:rsidP="00842A6F">
            <w:pPr>
              <w:pStyle w:val="TableBody"/>
            </w:pPr>
          </w:p>
        </w:tc>
        <w:tc>
          <w:tcPr>
            <w:tcW w:w="3505" w:type="dxa"/>
            <w:shd w:val="clear" w:color="auto" w:fill="auto"/>
          </w:tcPr>
          <w:p w:rsidR="00842A6F" w:rsidRPr="00164B51" w:rsidRDefault="00842A6F" w:rsidP="00842A6F">
            <w:pPr>
              <w:pStyle w:val="TableBody"/>
            </w:pPr>
          </w:p>
        </w:tc>
      </w:tr>
      <w:tr w:rsidR="00842A6F" w:rsidRPr="00164B51" w:rsidTr="00BE74F5">
        <w:tc>
          <w:tcPr>
            <w:tcW w:w="2970" w:type="dxa"/>
            <w:shd w:val="clear" w:color="auto" w:fill="F2F3F5"/>
          </w:tcPr>
          <w:p w:rsidR="00842A6F" w:rsidRPr="00164B51" w:rsidRDefault="00842A6F" w:rsidP="00842A6F">
            <w:pPr>
              <w:pStyle w:val="TableHead"/>
            </w:pPr>
          </w:p>
        </w:tc>
        <w:tc>
          <w:tcPr>
            <w:tcW w:w="3065" w:type="dxa"/>
            <w:shd w:val="clear" w:color="auto" w:fill="F2F3F5"/>
          </w:tcPr>
          <w:p w:rsidR="00842A6F" w:rsidRPr="00164B51" w:rsidRDefault="00842A6F" w:rsidP="00842A6F">
            <w:pPr>
              <w:pStyle w:val="TableBody"/>
            </w:pPr>
          </w:p>
        </w:tc>
        <w:tc>
          <w:tcPr>
            <w:tcW w:w="3505" w:type="dxa"/>
            <w:shd w:val="clear" w:color="auto" w:fill="F2F3F5"/>
          </w:tcPr>
          <w:p w:rsidR="00842A6F" w:rsidRPr="00164B51" w:rsidRDefault="00842A6F" w:rsidP="00842A6F">
            <w:pPr>
              <w:pStyle w:val="TableBody"/>
            </w:pPr>
          </w:p>
        </w:tc>
      </w:tr>
      <w:tr w:rsidR="00842A6F" w:rsidRPr="00164B51" w:rsidTr="00BE74F5">
        <w:tc>
          <w:tcPr>
            <w:tcW w:w="2970" w:type="dxa"/>
            <w:shd w:val="clear" w:color="auto" w:fill="auto"/>
          </w:tcPr>
          <w:p w:rsidR="00842A6F" w:rsidRPr="00164B51" w:rsidRDefault="00842A6F" w:rsidP="00842A6F">
            <w:pPr>
              <w:pStyle w:val="TableHead"/>
            </w:pPr>
          </w:p>
        </w:tc>
        <w:tc>
          <w:tcPr>
            <w:tcW w:w="3065" w:type="dxa"/>
            <w:shd w:val="clear" w:color="auto" w:fill="auto"/>
          </w:tcPr>
          <w:p w:rsidR="00842A6F" w:rsidRPr="00164B51" w:rsidRDefault="00842A6F" w:rsidP="00842A6F">
            <w:pPr>
              <w:pStyle w:val="TableBody"/>
            </w:pPr>
          </w:p>
        </w:tc>
        <w:tc>
          <w:tcPr>
            <w:tcW w:w="3505" w:type="dxa"/>
            <w:shd w:val="clear" w:color="auto" w:fill="auto"/>
          </w:tcPr>
          <w:p w:rsidR="00842A6F" w:rsidRPr="00164B51" w:rsidRDefault="00842A6F" w:rsidP="00842A6F">
            <w:pPr>
              <w:pStyle w:val="TableBody"/>
            </w:pPr>
          </w:p>
        </w:tc>
      </w:tr>
      <w:tr w:rsidR="00842A6F" w:rsidRPr="00164B51" w:rsidTr="00BE74F5">
        <w:tc>
          <w:tcPr>
            <w:tcW w:w="2970" w:type="dxa"/>
            <w:shd w:val="clear" w:color="auto" w:fill="F2F3F5"/>
          </w:tcPr>
          <w:p w:rsidR="00842A6F" w:rsidRPr="00164B51" w:rsidRDefault="00842A6F" w:rsidP="00842A6F">
            <w:pPr>
              <w:pStyle w:val="TableHead"/>
            </w:pPr>
          </w:p>
        </w:tc>
        <w:tc>
          <w:tcPr>
            <w:tcW w:w="3065" w:type="dxa"/>
            <w:shd w:val="clear" w:color="auto" w:fill="F2F3F5"/>
          </w:tcPr>
          <w:p w:rsidR="00842A6F" w:rsidRPr="00164B51" w:rsidRDefault="00842A6F" w:rsidP="00842A6F">
            <w:pPr>
              <w:pStyle w:val="TableBody"/>
            </w:pPr>
          </w:p>
        </w:tc>
        <w:tc>
          <w:tcPr>
            <w:tcW w:w="3505" w:type="dxa"/>
            <w:shd w:val="clear" w:color="auto" w:fill="F2F3F5"/>
          </w:tcPr>
          <w:p w:rsidR="00842A6F" w:rsidRPr="00164B51" w:rsidRDefault="00842A6F" w:rsidP="00842A6F">
            <w:pPr>
              <w:pStyle w:val="TableBody"/>
            </w:pPr>
          </w:p>
        </w:tc>
      </w:tr>
    </w:tbl>
    <w:p w:rsidR="00842A6F" w:rsidRPr="00593C60" w:rsidRDefault="00842A6F" w:rsidP="00842A6F">
      <w:pPr>
        <w:rPr>
          <w:rStyle w:val="Emphasis"/>
          <w:sz w:val="16"/>
        </w:rPr>
      </w:pPr>
      <w:r w:rsidRPr="00593C60">
        <w:rPr>
          <w:rStyle w:val="Emphasis"/>
          <w:sz w:val="16"/>
        </w:rPr>
        <w:t xml:space="preserve">*add/delete rows to the table as necessary </w:t>
      </w:r>
    </w:p>
    <w:p w:rsidR="00842A6F" w:rsidRDefault="00842A6F">
      <w:pPr>
        <w:spacing w:line="259" w:lineRule="auto"/>
      </w:pPr>
      <w:r>
        <w:br w:type="page"/>
      </w:r>
    </w:p>
    <w:p w:rsidR="00842A6F" w:rsidRPr="00D30A7E" w:rsidRDefault="00842A6F" w:rsidP="005832BD">
      <w:pPr>
        <w:pStyle w:val="Heading1"/>
        <w:numPr>
          <w:ilvl w:val="0"/>
          <w:numId w:val="9"/>
        </w:numPr>
      </w:pPr>
      <w:bookmarkStart w:id="6" w:name="_Toc518482066"/>
      <w:bookmarkStart w:id="7" w:name="_Toc522627002"/>
      <w:r>
        <w:lastRenderedPageBreak/>
        <w:t>Revised Program of Study</w:t>
      </w:r>
      <w:bookmarkEnd w:id="6"/>
      <w:bookmarkEnd w:id="7"/>
      <w:r>
        <w:t xml:space="preserve"> </w:t>
      </w:r>
    </w:p>
    <w:p w:rsidR="002351CF" w:rsidRDefault="00842A6F" w:rsidP="00842A6F">
      <w:r>
        <w:t xml:space="preserve">This section outlines changes to the Program of Study (PoS) developed during the curriculum mapping process. </w:t>
      </w:r>
    </w:p>
    <w:p w:rsidR="00842A6F" w:rsidRDefault="00842A6F" w:rsidP="00842A6F">
      <w:r>
        <w:t xml:space="preserve">Please comment on the rationale for any major revisions to the program of study: </w:t>
      </w:r>
    </w:p>
    <w:p w:rsidR="00842A6F" w:rsidRPr="00842A6F" w:rsidRDefault="00012D11" w:rsidP="00842A6F">
      <w:pPr>
        <w:rPr>
          <w:b/>
        </w:rPr>
      </w:pPr>
      <w:sdt>
        <w:sdtPr>
          <w:id w:val="-2016914970"/>
          <w:placeholder>
            <w:docPart w:val="E9E61604645044A98656E4ED5E0BE9FE"/>
          </w:placeholder>
          <w:showingPlcHdr/>
        </w:sdtPr>
        <w:sdtEndPr/>
        <w:sdtContent>
          <w:r w:rsidR="00842A6F" w:rsidRPr="00082A2C">
            <w:rPr>
              <w:rStyle w:val="PlaceholderText"/>
            </w:rPr>
            <w:t>Click or tap here to enter text.</w:t>
          </w:r>
        </w:sdtContent>
      </w:sdt>
    </w:p>
    <w:p w:rsidR="00842A6F" w:rsidRDefault="00842A6F" w:rsidP="00842A6F">
      <w:r>
        <w:t xml:space="preserve">Semester and year of implementation of new Program of Study: </w:t>
      </w:r>
      <w:sdt>
        <w:sdtPr>
          <w:id w:val="1701200878"/>
          <w:placeholder>
            <w:docPart w:val="EC1746391ABA49A1AB0D6CF5FF523438"/>
          </w:placeholder>
          <w:showingPlcHdr/>
        </w:sdtPr>
        <w:sdtEndPr/>
        <w:sdtContent>
          <w:r w:rsidRPr="00082A2C">
            <w:rPr>
              <w:rStyle w:val="PlaceholderText"/>
            </w:rPr>
            <w:t>Click or tap here to enter text.</w:t>
          </w:r>
        </w:sdtContent>
      </w:sdt>
    </w:p>
    <w:p w:rsidR="00842A6F" w:rsidRPr="00842A6F" w:rsidRDefault="00006337" w:rsidP="00842A6F">
      <w:pPr>
        <w:pStyle w:val="Heading2"/>
      </w:pPr>
      <w:bookmarkStart w:id="8" w:name="_Toc522627003"/>
      <w:r>
        <w:t xml:space="preserve">Previous </w:t>
      </w:r>
      <w:r w:rsidR="00842A6F">
        <w:t>Program of Study</w:t>
      </w:r>
      <w:bookmarkEnd w:id="8"/>
    </w:p>
    <w:p w:rsidR="00842A6F" w:rsidRDefault="00842A6F">
      <w:pPr>
        <w:spacing w:line="259" w:lineRule="auto"/>
        <w:rPr>
          <w:rFonts w:eastAsiaTheme="majorEastAsia" w:cstheme="majorBidi"/>
          <w:color w:val="5F656C"/>
          <w:sz w:val="30"/>
          <w:szCs w:val="26"/>
        </w:rPr>
      </w:pPr>
      <w:r>
        <w:br w:type="page"/>
      </w:r>
    </w:p>
    <w:p w:rsidR="00842A6F" w:rsidRDefault="00842A6F" w:rsidP="00842A6F">
      <w:pPr>
        <w:pStyle w:val="Heading2"/>
      </w:pPr>
      <w:bookmarkStart w:id="9" w:name="_Toc522627004"/>
      <w:r>
        <w:lastRenderedPageBreak/>
        <w:t>Revised Program of Study</w:t>
      </w:r>
      <w:bookmarkEnd w:id="9"/>
    </w:p>
    <w:p w:rsidR="00842A6F" w:rsidRDefault="00842A6F">
      <w:pPr>
        <w:spacing w:line="259" w:lineRule="auto"/>
        <w:rPr>
          <w:rFonts w:eastAsiaTheme="majorEastAsia" w:cstheme="majorBidi"/>
          <w:color w:val="5F656C"/>
          <w:sz w:val="30"/>
          <w:szCs w:val="26"/>
        </w:rPr>
      </w:pPr>
      <w:r>
        <w:br w:type="page"/>
      </w:r>
    </w:p>
    <w:p w:rsidR="00842A6F" w:rsidRDefault="00842A6F" w:rsidP="005832BD">
      <w:pPr>
        <w:pStyle w:val="Heading1"/>
        <w:numPr>
          <w:ilvl w:val="0"/>
          <w:numId w:val="9"/>
        </w:numPr>
      </w:pPr>
      <w:bookmarkStart w:id="10" w:name="_Toc518482067"/>
      <w:bookmarkStart w:id="11" w:name="_Toc522627005"/>
      <w:r>
        <w:lastRenderedPageBreak/>
        <w:t>Curriculum Maps</w:t>
      </w:r>
      <w:bookmarkEnd w:id="10"/>
      <w:bookmarkEnd w:id="11"/>
    </w:p>
    <w:p w:rsidR="00842A6F" w:rsidRPr="00842A6F" w:rsidRDefault="00842A6F" w:rsidP="00842A6F">
      <w:r>
        <w:t>This section shows initial, if applicable, and updated curriculum maps</w:t>
      </w:r>
      <w:r w:rsidR="006325B1">
        <w:t xml:space="preserve"> outlining </w:t>
      </w:r>
      <w:r>
        <w:t xml:space="preserve">changes </w:t>
      </w:r>
      <w:r w:rsidR="006325B1">
        <w:t xml:space="preserve">resulting from the curriculum mapping process. The PDF versions of the updated curriculum map are saved in the SLCQualityAssurance folder at the conclusion of the curriculum mapping process. </w:t>
      </w:r>
    </w:p>
    <w:p w:rsidR="006325B1" w:rsidRDefault="00842A6F" w:rsidP="00592613">
      <w:pPr>
        <w:pStyle w:val="Heading2"/>
        <w:spacing w:after="1200"/>
      </w:pPr>
      <w:bookmarkStart w:id="12" w:name="_Toc522627006"/>
      <w:r>
        <w:t>Previous Learning Outcome Curriculum Map</w:t>
      </w:r>
      <w:bookmarkEnd w:id="12"/>
    </w:p>
    <w:p w:rsidR="006325B1" w:rsidRPr="006325B1" w:rsidRDefault="006325B1" w:rsidP="006325B1">
      <w:pPr>
        <w:pStyle w:val="Heading2"/>
      </w:pPr>
      <w:bookmarkStart w:id="13" w:name="_Toc522627007"/>
      <w:r>
        <w:t>Revised Learning Outcome Curriculum Map</w:t>
      </w:r>
      <w:bookmarkEnd w:id="13"/>
      <w:r>
        <w:t xml:space="preserve"> </w:t>
      </w:r>
    </w:p>
    <w:p w:rsidR="006325B1" w:rsidRDefault="006325B1">
      <w:pPr>
        <w:spacing w:line="259" w:lineRule="auto"/>
      </w:pPr>
      <w:r>
        <w:br w:type="page"/>
      </w:r>
    </w:p>
    <w:p w:rsidR="006325B1" w:rsidRDefault="006325B1" w:rsidP="00592613">
      <w:pPr>
        <w:pStyle w:val="Heading2"/>
        <w:spacing w:after="1200"/>
      </w:pPr>
      <w:bookmarkStart w:id="14" w:name="_Toc522627008"/>
      <w:r>
        <w:lastRenderedPageBreak/>
        <w:t>Previous Essential Employability Skill Curriculum Map</w:t>
      </w:r>
      <w:bookmarkEnd w:id="14"/>
    </w:p>
    <w:p w:rsidR="006325B1" w:rsidRDefault="006325B1" w:rsidP="006325B1">
      <w:pPr>
        <w:pStyle w:val="Heading2"/>
      </w:pPr>
      <w:bookmarkStart w:id="15" w:name="_Toc522627009"/>
      <w:r>
        <w:t>Revised Essential Employability Skill Curriculum Map</w:t>
      </w:r>
      <w:bookmarkEnd w:id="15"/>
    </w:p>
    <w:p w:rsidR="006325B1" w:rsidRDefault="006325B1">
      <w:pPr>
        <w:spacing w:line="259" w:lineRule="auto"/>
      </w:pPr>
      <w:r>
        <w:br w:type="page"/>
      </w:r>
    </w:p>
    <w:p w:rsidR="006325B1" w:rsidRDefault="006325B1" w:rsidP="005832BD">
      <w:pPr>
        <w:pStyle w:val="Heading1"/>
        <w:numPr>
          <w:ilvl w:val="0"/>
          <w:numId w:val="9"/>
        </w:numPr>
      </w:pPr>
      <w:bookmarkStart w:id="16" w:name="_Toc518482068"/>
      <w:bookmarkStart w:id="17" w:name="_Toc522627010"/>
      <w:r>
        <w:lastRenderedPageBreak/>
        <w:t>Assessment Mapping</w:t>
      </w:r>
      <w:bookmarkEnd w:id="16"/>
      <w:bookmarkEnd w:id="17"/>
      <w:r>
        <w:t xml:space="preserve"> </w:t>
      </w:r>
    </w:p>
    <w:p w:rsidR="006325B1" w:rsidRDefault="006325B1" w:rsidP="006325B1">
      <w:r>
        <w:t xml:space="preserve">Signature or key assessments are intentional points of consolidation in a curriculum where students and faculty have the opportunity to gather evidence on student progress toward achieving the vocational standard or program learning outcomes. During the curriculum mapping process, the mapping team identifies signature assessment formats and the most appropriate course(s) in which these assessments should occur. The tables below outlines the signature assessment format for each program outcome and EES. </w:t>
      </w:r>
    </w:p>
    <w:p w:rsidR="00161485" w:rsidRDefault="00161485" w:rsidP="00161485">
      <w:pPr>
        <w:pStyle w:val="Heading2"/>
      </w:pPr>
      <w:bookmarkStart w:id="18" w:name="_Toc522627011"/>
      <w:r>
        <w:t>Signature Assessment</w:t>
      </w:r>
      <w:r w:rsidR="00F4306D">
        <w:t>s</w:t>
      </w:r>
      <w:r>
        <w:t xml:space="preserve"> for VLOs/PLOs</w:t>
      </w:r>
      <w:bookmarkEnd w:id="18"/>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Signature Assessments for VLOs/PLOs"/>
        <w:tblDescription w:val="For each vocational learning outcome, key or signature assessments formats are identified and the courses where they will occur indicated."/>
      </w:tblPr>
      <w:tblGrid>
        <w:gridCol w:w="1080"/>
        <w:gridCol w:w="4410"/>
        <w:gridCol w:w="1980"/>
        <w:gridCol w:w="2070"/>
      </w:tblGrid>
      <w:tr w:rsidR="006325B1" w:rsidRPr="00164B51" w:rsidTr="00BE74F5">
        <w:trPr>
          <w:tblHeader/>
        </w:trPr>
        <w:tc>
          <w:tcPr>
            <w:tcW w:w="1080" w:type="dxa"/>
            <w:shd w:val="clear" w:color="auto" w:fill="7CAF42"/>
          </w:tcPr>
          <w:p w:rsidR="006325B1" w:rsidRPr="00F4306D" w:rsidRDefault="006325B1" w:rsidP="006325B1">
            <w:pPr>
              <w:pStyle w:val="TableHead"/>
              <w:rPr>
                <w:rStyle w:val="Strong"/>
                <w:b/>
                <w:bCs w:val="0"/>
                <w:color w:val="FFFFFF" w:themeColor="background1"/>
              </w:rPr>
            </w:pPr>
            <w:r w:rsidRPr="00F4306D">
              <w:rPr>
                <w:rStyle w:val="Strong"/>
                <w:b/>
                <w:bCs w:val="0"/>
                <w:color w:val="FFFFFF" w:themeColor="background1"/>
              </w:rPr>
              <w:t>Learning Outcome</w:t>
            </w:r>
          </w:p>
        </w:tc>
        <w:tc>
          <w:tcPr>
            <w:tcW w:w="4410" w:type="dxa"/>
            <w:shd w:val="clear" w:color="auto" w:fill="7CAF42"/>
          </w:tcPr>
          <w:p w:rsidR="006325B1" w:rsidRPr="00F4306D" w:rsidRDefault="00161485" w:rsidP="001533D7">
            <w:pPr>
              <w:pStyle w:val="TableHead"/>
              <w:rPr>
                <w:color w:val="FFFFFF" w:themeColor="background1"/>
              </w:rPr>
            </w:pPr>
            <w:r w:rsidRPr="00F4306D">
              <w:rPr>
                <w:color w:val="FFFFFF" w:themeColor="background1"/>
              </w:rPr>
              <w:t>Signature Assessment Format(s)</w:t>
            </w:r>
          </w:p>
        </w:tc>
        <w:tc>
          <w:tcPr>
            <w:tcW w:w="1980" w:type="dxa"/>
            <w:shd w:val="clear" w:color="auto" w:fill="7CAF42"/>
          </w:tcPr>
          <w:p w:rsidR="006325B1" w:rsidRPr="00F4306D" w:rsidRDefault="00161485" w:rsidP="001533D7">
            <w:pPr>
              <w:pStyle w:val="TableHead"/>
              <w:rPr>
                <w:color w:val="FFFFFF" w:themeColor="background1"/>
              </w:rPr>
            </w:pPr>
            <w:r w:rsidRPr="00F4306D">
              <w:rPr>
                <w:color w:val="FFFFFF" w:themeColor="background1"/>
              </w:rPr>
              <w:t>Key Courses</w:t>
            </w:r>
          </w:p>
        </w:tc>
        <w:tc>
          <w:tcPr>
            <w:tcW w:w="2070" w:type="dxa"/>
            <w:shd w:val="clear" w:color="auto" w:fill="7CAF42"/>
          </w:tcPr>
          <w:p w:rsidR="006325B1" w:rsidRPr="00F4306D" w:rsidRDefault="00161485" w:rsidP="001533D7">
            <w:pPr>
              <w:pStyle w:val="TableHead"/>
              <w:rPr>
                <w:color w:val="FFFFFF" w:themeColor="background1"/>
              </w:rPr>
            </w:pPr>
            <w:r w:rsidRPr="00F4306D">
              <w:rPr>
                <w:color w:val="FFFFFF" w:themeColor="background1"/>
              </w:rPr>
              <w:t>Update required to Course Outline</w:t>
            </w:r>
            <w:r w:rsidR="00006337">
              <w:rPr>
                <w:color w:val="FFFFFF" w:themeColor="background1"/>
              </w:rPr>
              <w:t xml:space="preserve"> (Y/N)</w:t>
            </w:r>
          </w:p>
        </w:tc>
      </w:tr>
      <w:tr w:rsidR="00161485" w:rsidRPr="00164B51" w:rsidTr="00BE74F5">
        <w:tc>
          <w:tcPr>
            <w:tcW w:w="1080" w:type="dxa"/>
          </w:tcPr>
          <w:p w:rsidR="00161485" w:rsidRPr="00164B51" w:rsidRDefault="00161485" w:rsidP="00161485">
            <w:pPr>
              <w:pStyle w:val="TableHead"/>
            </w:pPr>
            <w:r>
              <w:t>1</w:t>
            </w:r>
          </w:p>
        </w:tc>
        <w:tc>
          <w:tcPr>
            <w:tcW w:w="4410" w:type="dxa"/>
          </w:tcPr>
          <w:p w:rsidR="00161485" w:rsidRPr="00164B51" w:rsidRDefault="00161485" w:rsidP="00161485">
            <w:pPr>
              <w:pStyle w:val="TableBody"/>
            </w:pPr>
          </w:p>
        </w:tc>
        <w:tc>
          <w:tcPr>
            <w:tcW w:w="1980" w:type="dxa"/>
          </w:tcPr>
          <w:p w:rsidR="00161485" w:rsidRPr="00164B51" w:rsidRDefault="00161485" w:rsidP="00161485">
            <w:pPr>
              <w:pStyle w:val="TableBody"/>
            </w:pPr>
          </w:p>
        </w:tc>
        <w:tc>
          <w:tcPr>
            <w:tcW w:w="2070" w:type="dxa"/>
          </w:tcPr>
          <w:p w:rsidR="00161485" w:rsidRPr="00164B51" w:rsidRDefault="00161485" w:rsidP="00161485">
            <w:pPr>
              <w:pStyle w:val="TableBody"/>
            </w:pPr>
          </w:p>
        </w:tc>
      </w:tr>
      <w:tr w:rsidR="00161485" w:rsidRPr="00164B51" w:rsidTr="00BE74F5">
        <w:tc>
          <w:tcPr>
            <w:tcW w:w="1080" w:type="dxa"/>
            <w:shd w:val="clear" w:color="auto" w:fill="F2F3F5"/>
          </w:tcPr>
          <w:p w:rsidR="00161485" w:rsidRPr="00164B51" w:rsidRDefault="00161485" w:rsidP="00161485">
            <w:pPr>
              <w:pStyle w:val="TableHead"/>
            </w:pPr>
            <w:r>
              <w:t>2</w:t>
            </w:r>
          </w:p>
        </w:tc>
        <w:tc>
          <w:tcPr>
            <w:tcW w:w="4410" w:type="dxa"/>
            <w:shd w:val="clear" w:color="auto" w:fill="F2F3F5"/>
          </w:tcPr>
          <w:p w:rsidR="00161485" w:rsidRPr="00164B51" w:rsidRDefault="00161485" w:rsidP="00161485">
            <w:pPr>
              <w:pStyle w:val="TableBody"/>
            </w:pPr>
          </w:p>
        </w:tc>
        <w:tc>
          <w:tcPr>
            <w:tcW w:w="1980" w:type="dxa"/>
            <w:shd w:val="clear" w:color="auto" w:fill="F2F3F5"/>
          </w:tcPr>
          <w:p w:rsidR="00161485" w:rsidRPr="00164B51" w:rsidRDefault="00161485" w:rsidP="00161485">
            <w:pPr>
              <w:pStyle w:val="TableBody"/>
            </w:pPr>
          </w:p>
        </w:tc>
        <w:tc>
          <w:tcPr>
            <w:tcW w:w="2070" w:type="dxa"/>
            <w:shd w:val="clear" w:color="auto" w:fill="F2F3F5"/>
          </w:tcPr>
          <w:p w:rsidR="00161485" w:rsidRPr="00164B51" w:rsidRDefault="00161485" w:rsidP="00161485">
            <w:pPr>
              <w:pStyle w:val="TableBody"/>
            </w:pPr>
          </w:p>
        </w:tc>
      </w:tr>
      <w:tr w:rsidR="00161485" w:rsidRPr="00164B51" w:rsidTr="00BE74F5">
        <w:tc>
          <w:tcPr>
            <w:tcW w:w="1080" w:type="dxa"/>
            <w:shd w:val="clear" w:color="auto" w:fill="auto"/>
          </w:tcPr>
          <w:p w:rsidR="00161485" w:rsidRPr="00164B51" w:rsidRDefault="00161485" w:rsidP="00161485">
            <w:pPr>
              <w:pStyle w:val="TableHead"/>
            </w:pPr>
            <w:r>
              <w:t>3</w:t>
            </w:r>
          </w:p>
        </w:tc>
        <w:tc>
          <w:tcPr>
            <w:tcW w:w="4410" w:type="dxa"/>
            <w:shd w:val="clear" w:color="auto" w:fill="auto"/>
          </w:tcPr>
          <w:p w:rsidR="00161485" w:rsidRPr="00164B51" w:rsidRDefault="00161485" w:rsidP="00161485">
            <w:pPr>
              <w:pStyle w:val="TableBody"/>
            </w:pPr>
          </w:p>
        </w:tc>
        <w:tc>
          <w:tcPr>
            <w:tcW w:w="1980" w:type="dxa"/>
            <w:shd w:val="clear" w:color="auto" w:fill="auto"/>
          </w:tcPr>
          <w:p w:rsidR="00161485" w:rsidRPr="00164B51" w:rsidRDefault="00161485" w:rsidP="00161485">
            <w:pPr>
              <w:pStyle w:val="TableBody"/>
            </w:pPr>
          </w:p>
        </w:tc>
        <w:tc>
          <w:tcPr>
            <w:tcW w:w="2070" w:type="dxa"/>
            <w:shd w:val="clear" w:color="auto" w:fill="auto"/>
          </w:tcPr>
          <w:p w:rsidR="00161485" w:rsidRDefault="00161485" w:rsidP="00161485">
            <w:pPr>
              <w:pStyle w:val="TableBody"/>
            </w:pPr>
          </w:p>
        </w:tc>
      </w:tr>
      <w:tr w:rsidR="00161485" w:rsidRPr="00164B51" w:rsidTr="00BE74F5">
        <w:tc>
          <w:tcPr>
            <w:tcW w:w="1080" w:type="dxa"/>
            <w:shd w:val="clear" w:color="auto" w:fill="F2F3F5"/>
          </w:tcPr>
          <w:p w:rsidR="00161485" w:rsidRPr="00164B51" w:rsidRDefault="00161485" w:rsidP="00161485">
            <w:pPr>
              <w:pStyle w:val="TableHead"/>
            </w:pPr>
            <w:r>
              <w:t>4</w:t>
            </w:r>
          </w:p>
        </w:tc>
        <w:tc>
          <w:tcPr>
            <w:tcW w:w="4410" w:type="dxa"/>
            <w:shd w:val="clear" w:color="auto" w:fill="F2F3F5"/>
          </w:tcPr>
          <w:p w:rsidR="00161485" w:rsidRPr="00164B51" w:rsidRDefault="00161485" w:rsidP="00161485">
            <w:pPr>
              <w:pStyle w:val="TableBody"/>
            </w:pPr>
          </w:p>
        </w:tc>
        <w:tc>
          <w:tcPr>
            <w:tcW w:w="1980" w:type="dxa"/>
            <w:shd w:val="clear" w:color="auto" w:fill="F2F3F5"/>
          </w:tcPr>
          <w:p w:rsidR="00161485" w:rsidRPr="00164B51" w:rsidRDefault="00161485" w:rsidP="00161485">
            <w:pPr>
              <w:pStyle w:val="TableBody"/>
            </w:pPr>
          </w:p>
        </w:tc>
        <w:tc>
          <w:tcPr>
            <w:tcW w:w="2070" w:type="dxa"/>
            <w:shd w:val="clear" w:color="auto" w:fill="F2F3F5"/>
          </w:tcPr>
          <w:p w:rsidR="00161485" w:rsidRDefault="00161485" w:rsidP="00161485">
            <w:pPr>
              <w:pStyle w:val="TableBody"/>
            </w:pPr>
          </w:p>
        </w:tc>
      </w:tr>
      <w:tr w:rsidR="00161485" w:rsidRPr="00164B51" w:rsidTr="00BE74F5">
        <w:tc>
          <w:tcPr>
            <w:tcW w:w="1080" w:type="dxa"/>
            <w:shd w:val="clear" w:color="auto" w:fill="auto"/>
          </w:tcPr>
          <w:p w:rsidR="00161485" w:rsidRPr="00164B51" w:rsidRDefault="00161485" w:rsidP="00161485">
            <w:pPr>
              <w:pStyle w:val="TableHead"/>
            </w:pPr>
            <w:r>
              <w:t>5</w:t>
            </w:r>
          </w:p>
        </w:tc>
        <w:tc>
          <w:tcPr>
            <w:tcW w:w="4410" w:type="dxa"/>
            <w:shd w:val="clear" w:color="auto" w:fill="auto"/>
          </w:tcPr>
          <w:p w:rsidR="00161485" w:rsidRPr="00164B51" w:rsidRDefault="00161485" w:rsidP="00161485">
            <w:pPr>
              <w:pStyle w:val="TableBody"/>
            </w:pPr>
          </w:p>
        </w:tc>
        <w:tc>
          <w:tcPr>
            <w:tcW w:w="1980" w:type="dxa"/>
            <w:shd w:val="clear" w:color="auto" w:fill="auto"/>
          </w:tcPr>
          <w:p w:rsidR="00161485" w:rsidRPr="00164B51" w:rsidRDefault="00161485" w:rsidP="00161485">
            <w:pPr>
              <w:pStyle w:val="TableBody"/>
            </w:pPr>
          </w:p>
        </w:tc>
        <w:tc>
          <w:tcPr>
            <w:tcW w:w="2070" w:type="dxa"/>
            <w:shd w:val="clear" w:color="auto" w:fill="auto"/>
          </w:tcPr>
          <w:p w:rsidR="00161485" w:rsidRDefault="00161485" w:rsidP="00161485">
            <w:pPr>
              <w:pStyle w:val="TableBody"/>
            </w:pPr>
          </w:p>
        </w:tc>
      </w:tr>
      <w:tr w:rsidR="00161485" w:rsidRPr="00164B51" w:rsidTr="00BE74F5">
        <w:tc>
          <w:tcPr>
            <w:tcW w:w="1080" w:type="dxa"/>
            <w:shd w:val="clear" w:color="auto" w:fill="F2F3F5"/>
          </w:tcPr>
          <w:p w:rsidR="00161485" w:rsidRPr="00164B51" w:rsidRDefault="00161485" w:rsidP="00161485">
            <w:pPr>
              <w:pStyle w:val="TableHead"/>
            </w:pPr>
            <w:r>
              <w:t>6</w:t>
            </w:r>
          </w:p>
        </w:tc>
        <w:tc>
          <w:tcPr>
            <w:tcW w:w="4410" w:type="dxa"/>
            <w:shd w:val="clear" w:color="auto" w:fill="F2F3F5"/>
          </w:tcPr>
          <w:p w:rsidR="00161485" w:rsidRPr="00164B51" w:rsidRDefault="00161485" w:rsidP="00161485">
            <w:pPr>
              <w:pStyle w:val="TableBody"/>
            </w:pPr>
          </w:p>
        </w:tc>
        <w:tc>
          <w:tcPr>
            <w:tcW w:w="1980" w:type="dxa"/>
            <w:shd w:val="clear" w:color="auto" w:fill="F2F3F5"/>
          </w:tcPr>
          <w:p w:rsidR="00161485" w:rsidRPr="00164B51" w:rsidRDefault="00161485" w:rsidP="00161485">
            <w:pPr>
              <w:pStyle w:val="TableBody"/>
            </w:pPr>
          </w:p>
        </w:tc>
        <w:tc>
          <w:tcPr>
            <w:tcW w:w="2070" w:type="dxa"/>
            <w:shd w:val="clear" w:color="auto" w:fill="F2F3F5"/>
          </w:tcPr>
          <w:p w:rsidR="00161485" w:rsidRDefault="00161485" w:rsidP="00161485">
            <w:pPr>
              <w:pStyle w:val="TableBody"/>
            </w:pPr>
          </w:p>
        </w:tc>
      </w:tr>
      <w:tr w:rsidR="00161485" w:rsidRPr="00164B51" w:rsidTr="00BE74F5">
        <w:tc>
          <w:tcPr>
            <w:tcW w:w="1080" w:type="dxa"/>
            <w:shd w:val="clear" w:color="auto" w:fill="auto"/>
          </w:tcPr>
          <w:p w:rsidR="00161485" w:rsidRPr="00164B51" w:rsidRDefault="00161485" w:rsidP="00161485">
            <w:pPr>
              <w:pStyle w:val="TableHead"/>
            </w:pPr>
            <w:r>
              <w:t>7</w:t>
            </w:r>
          </w:p>
        </w:tc>
        <w:tc>
          <w:tcPr>
            <w:tcW w:w="4410" w:type="dxa"/>
            <w:shd w:val="clear" w:color="auto" w:fill="auto"/>
          </w:tcPr>
          <w:p w:rsidR="00161485" w:rsidRPr="00164B51" w:rsidRDefault="00161485" w:rsidP="00161485">
            <w:pPr>
              <w:pStyle w:val="TableBody"/>
            </w:pPr>
          </w:p>
        </w:tc>
        <w:tc>
          <w:tcPr>
            <w:tcW w:w="1980" w:type="dxa"/>
            <w:shd w:val="clear" w:color="auto" w:fill="auto"/>
          </w:tcPr>
          <w:p w:rsidR="00161485" w:rsidRPr="00164B51" w:rsidRDefault="00161485" w:rsidP="00161485">
            <w:pPr>
              <w:pStyle w:val="TableBody"/>
            </w:pPr>
          </w:p>
        </w:tc>
        <w:tc>
          <w:tcPr>
            <w:tcW w:w="2070" w:type="dxa"/>
            <w:shd w:val="clear" w:color="auto" w:fill="auto"/>
          </w:tcPr>
          <w:p w:rsidR="00161485" w:rsidRDefault="00161485" w:rsidP="00161485">
            <w:pPr>
              <w:pStyle w:val="TableBody"/>
            </w:pPr>
          </w:p>
        </w:tc>
      </w:tr>
      <w:tr w:rsidR="00161485" w:rsidRPr="00164B51" w:rsidTr="00BE74F5">
        <w:tc>
          <w:tcPr>
            <w:tcW w:w="1080" w:type="dxa"/>
            <w:shd w:val="clear" w:color="auto" w:fill="F2F3F5"/>
          </w:tcPr>
          <w:p w:rsidR="00161485" w:rsidRPr="00164B51" w:rsidRDefault="00161485" w:rsidP="00161485">
            <w:pPr>
              <w:pStyle w:val="TableHead"/>
            </w:pPr>
            <w:r>
              <w:t>8</w:t>
            </w:r>
          </w:p>
        </w:tc>
        <w:tc>
          <w:tcPr>
            <w:tcW w:w="4410" w:type="dxa"/>
            <w:shd w:val="clear" w:color="auto" w:fill="F2F3F5"/>
          </w:tcPr>
          <w:p w:rsidR="00161485" w:rsidRPr="00164B51" w:rsidRDefault="00161485" w:rsidP="00161485">
            <w:pPr>
              <w:pStyle w:val="TableBody"/>
            </w:pPr>
          </w:p>
        </w:tc>
        <w:tc>
          <w:tcPr>
            <w:tcW w:w="1980" w:type="dxa"/>
            <w:shd w:val="clear" w:color="auto" w:fill="F2F3F5"/>
          </w:tcPr>
          <w:p w:rsidR="00161485" w:rsidRPr="00164B51" w:rsidRDefault="00161485" w:rsidP="00161485">
            <w:pPr>
              <w:pStyle w:val="TableBody"/>
            </w:pPr>
          </w:p>
        </w:tc>
        <w:tc>
          <w:tcPr>
            <w:tcW w:w="2070" w:type="dxa"/>
            <w:shd w:val="clear" w:color="auto" w:fill="F2F3F5"/>
          </w:tcPr>
          <w:p w:rsidR="00161485" w:rsidRDefault="00161485" w:rsidP="00161485">
            <w:pPr>
              <w:pStyle w:val="TableBody"/>
            </w:pPr>
          </w:p>
        </w:tc>
      </w:tr>
      <w:tr w:rsidR="00161485" w:rsidRPr="00164B51" w:rsidTr="00BE74F5">
        <w:tc>
          <w:tcPr>
            <w:tcW w:w="1080" w:type="dxa"/>
            <w:shd w:val="clear" w:color="auto" w:fill="auto"/>
          </w:tcPr>
          <w:p w:rsidR="00161485" w:rsidRPr="00164B51" w:rsidRDefault="00161485" w:rsidP="00161485">
            <w:pPr>
              <w:pStyle w:val="TableHead"/>
            </w:pPr>
            <w:r>
              <w:t>9</w:t>
            </w:r>
          </w:p>
        </w:tc>
        <w:tc>
          <w:tcPr>
            <w:tcW w:w="4410" w:type="dxa"/>
            <w:shd w:val="clear" w:color="auto" w:fill="auto"/>
          </w:tcPr>
          <w:p w:rsidR="00161485" w:rsidRPr="00164B51" w:rsidRDefault="00161485" w:rsidP="00161485">
            <w:pPr>
              <w:pStyle w:val="TableBody"/>
            </w:pPr>
          </w:p>
        </w:tc>
        <w:tc>
          <w:tcPr>
            <w:tcW w:w="1980" w:type="dxa"/>
            <w:shd w:val="clear" w:color="auto" w:fill="auto"/>
          </w:tcPr>
          <w:p w:rsidR="00161485" w:rsidRPr="00164B51" w:rsidRDefault="00161485" w:rsidP="00161485">
            <w:pPr>
              <w:pStyle w:val="TableBody"/>
            </w:pPr>
          </w:p>
        </w:tc>
        <w:tc>
          <w:tcPr>
            <w:tcW w:w="2070" w:type="dxa"/>
            <w:shd w:val="clear" w:color="auto" w:fill="auto"/>
          </w:tcPr>
          <w:p w:rsidR="00161485" w:rsidRDefault="00161485" w:rsidP="00161485">
            <w:pPr>
              <w:pStyle w:val="TableBody"/>
            </w:pPr>
          </w:p>
        </w:tc>
      </w:tr>
      <w:tr w:rsidR="00161485" w:rsidRPr="00164B51" w:rsidTr="00BE74F5">
        <w:tc>
          <w:tcPr>
            <w:tcW w:w="1080" w:type="dxa"/>
            <w:shd w:val="clear" w:color="auto" w:fill="F2F3F5"/>
          </w:tcPr>
          <w:p w:rsidR="00161485" w:rsidRPr="00164B51" w:rsidRDefault="00161485" w:rsidP="00161485">
            <w:pPr>
              <w:pStyle w:val="TableHead"/>
            </w:pPr>
            <w:r>
              <w:t>10</w:t>
            </w:r>
          </w:p>
        </w:tc>
        <w:tc>
          <w:tcPr>
            <w:tcW w:w="4410" w:type="dxa"/>
            <w:shd w:val="clear" w:color="auto" w:fill="F2F3F5"/>
          </w:tcPr>
          <w:p w:rsidR="00161485" w:rsidRPr="00164B51" w:rsidRDefault="00161485" w:rsidP="00161485">
            <w:pPr>
              <w:pStyle w:val="TableBody"/>
            </w:pPr>
          </w:p>
        </w:tc>
        <w:tc>
          <w:tcPr>
            <w:tcW w:w="1980" w:type="dxa"/>
            <w:shd w:val="clear" w:color="auto" w:fill="F2F3F5"/>
          </w:tcPr>
          <w:p w:rsidR="00161485" w:rsidRPr="00164B51" w:rsidRDefault="00161485" w:rsidP="00161485">
            <w:pPr>
              <w:pStyle w:val="TableBody"/>
            </w:pPr>
          </w:p>
        </w:tc>
        <w:tc>
          <w:tcPr>
            <w:tcW w:w="2070" w:type="dxa"/>
            <w:shd w:val="clear" w:color="auto" w:fill="F2F3F5"/>
          </w:tcPr>
          <w:p w:rsidR="00161485" w:rsidRDefault="00161485" w:rsidP="00161485">
            <w:pPr>
              <w:pStyle w:val="TableBody"/>
            </w:pPr>
          </w:p>
        </w:tc>
      </w:tr>
    </w:tbl>
    <w:p w:rsidR="006325B1" w:rsidRPr="00161485" w:rsidRDefault="00161485" w:rsidP="006325B1">
      <w:pPr>
        <w:rPr>
          <w:i/>
          <w:iCs/>
          <w:sz w:val="16"/>
        </w:rPr>
      </w:pPr>
      <w:r w:rsidRPr="00593C60">
        <w:rPr>
          <w:rStyle w:val="Emphasis"/>
          <w:sz w:val="16"/>
        </w:rPr>
        <w:t>*add/delete</w:t>
      </w:r>
      <w:r>
        <w:rPr>
          <w:rStyle w:val="Emphasis"/>
          <w:sz w:val="16"/>
        </w:rPr>
        <w:t xml:space="preserve"> rows to the table as necessary</w:t>
      </w:r>
    </w:p>
    <w:p w:rsidR="00161485" w:rsidRDefault="00161485">
      <w:pPr>
        <w:spacing w:line="259" w:lineRule="auto"/>
        <w:rPr>
          <w:rFonts w:eastAsiaTheme="majorEastAsia" w:cstheme="majorBidi"/>
          <w:color w:val="5F656C"/>
          <w:sz w:val="30"/>
          <w:szCs w:val="26"/>
        </w:rPr>
      </w:pPr>
      <w:r>
        <w:br w:type="page"/>
      </w:r>
    </w:p>
    <w:p w:rsidR="006325B1" w:rsidRPr="00842A6F" w:rsidRDefault="00161485" w:rsidP="00161485">
      <w:pPr>
        <w:pStyle w:val="Heading2"/>
      </w:pPr>
      <w:bookmarkStart w:id="19" w:name="_Toc522627012"/>
      <w:r>
        <w:lastRenderedPageBreak/>
        <w:t>Signature Assessment</w:t>
      </w:r>
      <w:r w:rsidR="00F4306D">
        <w:t>s</w:t>
      </w:r>
      <w:r>
        <w:t xml:space="preserve"> for EESs</w:t>
      </w:r>
      <w:bookmarkEnd w:id="19"/>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Signature Assessments for EESs"/>
        <w:tblDescription w:val="For each essential employability skills, signature assessment formats identified as well as the course they will occur in "/>
      </w:tblPr>
      <w:tblGrid>
        <w:gridCol w:w="1080"/>
        <w:gridCol w:w="4500"/>
        <w:gridCol w:w="1890"/>
        <w:gridCol w:w="2070"/>
      </w:tblGrid>
      <w:tr w:rsidR="00161485" w:rsidRPr="00164B51" w:rsidTr="00BE74F5">
        <w:trPr>
          <w:tblHeader/>
        </w:trPr>
        <w:tc>
          <w:tcPr>
            <w:tcW w:w="1080" w:type="dxa"/>
            <w:shd w:val="clear" w:color="auto" w:fill="7CAF42"/>
          </w:tcPr>
          <w:p w:rsidR="00161485" w:rsidRPr="006325B1" w:rsidRDefault="00161485" w:rsidP="001533D7">
            <w:pPr>
              <w:pStyle w:val="TableHead"/>
              <w:rPr>
                <w:rStyle w:val="Strong"/>
                <w:b/>
                <w:bCs w:val="0"/>
                <w:color w:val="343A40"/>
              </w:rPr>
            </w:pPr>
            <w:r w:rsidRPr="00F4306D">
              <w:rPr>
                <w:rStyle w:val="Strong"/>
                <w:b/>
                <w:bCs w:val="0"/>
                <w:color w:val="FFFFFF" w:themeColor="background1"/>
              </w:rPr>
              <w:t>EES</w:t>
            </w:r>
          </w:p>
        </w:tc>
        <w:tc>
          <w:tcPr>
            <w:tcW w:w="4500" w:type="dxa"/>
            <w:shd w:val="clear" w:color="auto" w:fill="7CAF42"/>
          </w:tcPr>
          <w:p w:rsidR="00161485" w:rsidRPr="00326922" w:rsidRDefault="00161485" w:rsidP="001533D7">
            <w:pPr>
              <w:pStyle w:val="TableHead"/>
              <w:rPr>
                <w:color w:val="FFFFFF" w:themeColor="background1"/>
              </w:rPr>
            </w:pPr>
            <w:r>
              <w:rPr>
                <w:color w:val="FFFFFF" w:themeColor="background1"/>
              </w:rPr>
              <w:t>Signature Assessment Format(s)</w:t>
            </w:r>
          </w:p>
        </w:tc>
        <w:tc>
          <w:tcPr>
            <w:tcW w:w="1890" w:type="dxa"/>
            <w:shd w:val="clear" w:color="auto" w:fill="7CAF42"/>
          </w:tcPr>
          <w:p w:rsidR="00161485" w:rsidRPr="00164B51" w:rsidRDefault="00161485" w:rsidP="001533D7">
            <w:pPr>
              <w:pStyle w:val="TableHead"/>
              <w:rPr>
                <w:color w:val="F2F3F5"/>
              </w:rPr>
            </w:pPr>
            <w:r>
              <w:rPr>
                <w:color w:val="F2F3F5"/>
              </w:rPr>
              <w:t>Key Courses</w:t>
            </w:r>
          </w:p>
        </w:tc>
        <w:tc>
          <w:tcPr>
            <w:tcW w:w="2070" w:type="dxa"/>
            <w:shd w:val="clear" w:color="auto" w:fill="7CAF42"/>
          </w:tcPr>
          <w:p w:rsidR="00161485" w:rsidRPr="00164B51" w:rsidRDefault="00161485" w:rsidP="001533D7">
            <w:pPr>
              <w:pStyle w:val="TableHead"/>
              <w:rPr>
                <w:color w:val="FFFFFF" w:themeColor="background1"/>
              </w:rPr>
            </w:pPr>
            <w:r>
              <w:rPr>
                <w:color w:val="FFFFFF" w:themeColor="background1"/>
              </w:rPr>
              <w:t>Update required to Course Outline</w:t>
            </w:r>
            <w:r w:rsidR="00006337">
              <w:rPr>
                <w:color w:val="FFFFFF" w:themeColor="background1"/>
              </w:rPr>
              <w:t xml:space="preserve"> (Y/N)</w:t>
            </w:r>
          </w:p>
        </w:tc>
      </w:tr>
      <w:tr w:rsidR="00161485" w:rsidRPr="00164B51" w:rsidTr="00BE74F5">
        <w:tc>
          <w:tcPr>
            <w:tcW w:w="1080" w:type="dxa"/>
          </w:tcPr>
          <w:p w:rsidR="00161485" w:rsidRPr="00164B51" w:rsidRDefault="00161485" w:rsidP="001533D7">
            <w:pPr>
              <w:pStyle w:val="TableHead"/>
            </w:pPr>
            <w:r>
              <w:t>1</w:t>
            </w:r>
          </w:p>
        </w:tc>
        <w:tc>
          <w:tcPr>
            <w:tcW w:w="4500" w:type="dxa"/>
          </w:tcPr>
          <w:p w:rsidR="00161485" w:rsidRPr="00164B51" w:rsidRDefault="00161485" w:rsidP="001533D7">
            <w:pPr>
              <w:pStyle w:val="TableBody"/>
            </w:pPr>
          </w:p>
        </w:tc>
        <w:tc>
          <w:tcPr>
            <w:tcW w:w="1890" w:type="dxa"/>
          </w:tcPr>
          <w:p w:rsidR="00161485" w:rsidRPr="00164B51" w:rsidRDefault="00161485" w:rsidP="001533D7">
            <w:pPr>
              <w:pStyle w:val="TableBody"/>
            </w:pPr>
          </w:p>
        </w:tc>
        <w:tc>
          <w:tcPr>
            <w:tcW w:w="2070" w:type="dxa"/>
          </w:tcPr>
          <w:p w:rsidR="00161485" w:rsidRPr="00164B51" w:rsidRDefault="00161485" w:rsidP="001533D7">
            <w:pPr>
              <w:pStyle w:val="TableBody"/>
            </w:pPr>
          </w:p>
        </w:tc>
      </w:tr>
      <w:tr w:rsidR="00161485" w:rsidRPr="00164B51" w:rsidTr="00BE74F5">
        <w:tc>
          <w:tcPr>
            <w:tcW w:w="1080" w:type="dxa"/>
            <w:shd w:val="clear" w:color="auto" w:fill="F2F3F5"/>
          </w:tcPr>
          <w:p w:rsidR="00161485" w:rsidRPr="00164B51" w:rsidRDefault="00161485" w:rsidP="001533D7">
            <w:pPr>
              <w:pStyle w:val="TableHead"/>
            </w:pPr>
            <w:r>
              <w:t>2</w:t>
            </w:r>
          </w:p>
        </w:tc>
        <w:tc>
          <w:tcPr>
            <w:tcW w:w="4500" w:type="dxa"/>
            <w:shd w:val="clear" w:color="auto" w:fill="F2F3F5"/>
          </w:tcPr>
          <w:p w:rsidR="00161485" w:rsidRPr="00164B51" w:rsidRDefault="00161485" w:rsidP="001533D7">
            <w:pPr>
              <w:pStyle w:val="TableBody"/>
            </w:pPr>
          </w:p>
        </w:tc>
        <w:tc>
          <w:tcPr>
            <w:tcW w:w="1890" w:type="dxa"/>
            <w:shd w:val="clear" w:color="auto" w:fill="F2F3F5"/>
          </w:tcPr>
          <w:p w:rsidR="00161485" w:rsidRPr="00164B51" w:rsidRDefault="00161485" w:rsidP="001533D7">
            <w:pPr>
              <w:pStyle w:val="TableBody"/>
            </w:pPr>
          </w:p>
        </w:tc>
        <w:tc>
          <w:tcPr>
            <w:tcW w:w="2070" w:type="dxa"/>
            <w:shd w:val="clear" w:color="auto" w:fill="F2F3F5"/>
          </w:tcPr>
          <w:p w:rsidR="00161485" w:rsidRPr="00164B51" w:rsidRDefault="00161485" w:rsidP="001533D7">
            <w:pPr>
              <w:pStyle w:val="TableBody"/>
            </w:pPr>
          </w:p>
        </w:tc>
      </w:tr>
      <w:tr w:rsidR="00161485" w:rsidTr="00BE74F5">
        <w:tc>
          <w:tcPr>
            <w:tcW w:w="1080" w:type="dxa"/>
            <w:shd w:val="clear" w:color="auto" w:fill="auto"/>
          </w:tcPr>
          <w:p w:rsidR="00161485" w:rsidRPr="00164B51" w:rsidRDefault="00161485" w:rsidP="001533D7">
            <w:pPr>
              <w:pStyle w:val="TableHead"/>
            </w:pPr>
            <w:r>
              <w:t>3</w:t>
            </w:r>
          </w:p>
        </w:tc>
        <w:tc>
          <w:tcPr>
            <w:tcW w:w="4500" w:type="dxa"/>
            <w:shd w:val="clear" w:color="auto" w:fill="auto"/>
          </w:tcPr>
          <w:p w:rsidR="00161485" w:rsidRPr="00164B51" w:rsidRDefault="00161485" w:rsidP="001533D7">
            <w:pPr>
              <w:pStyle w:val="TableBody"/>
            </w:pPr>
          </w:p>
        </w:tc>
        <w:tc>
          <w:tcPr>
            <w:tcW w:w="1890" w:type="dxa"/>
            <w:shd w:val="clear" w:color="auto" w:fill="auto"/>
          </w:tcPr>
          <w:p w:rsidR="00161485" w:rsidRPr="00164B51" w:rsidRDefault="00161485" w:rsidP="001533D7">
            <w:pPr>
              <w:pStyle w:val="TableBody"/>
            </w:pPr>
          </w:p>
        </w:tc>
        <w:tc>
          <w:tcPr>
            <w:tcW w:w="2070" w:type="dxa"/>
            <w:shd w:val="clear" w:color="auto" w:fill="auto"/>
          </w:tcPr>
          <w:p w:rsidR="00161485" w:rsidRDefault="00161485" w:rsidP="001533D7">
            <w:pPr>
              <w:pStyle w:val="TableBody"/>
            </w:pPr>
          </w:p>
        </w:tc>
      </w:tr>
      <w:tr w:rsidR="00161485" w:rsidTr="00BE74F5">
        <w:tc>
          <w:tcPr>
            <w:tcW w:w="1080" w:type="dxa"/>
            <w:shd w:val="clear" w:color="auto" w:fill="F2F3F5"/>
          </w:tcPr>
          <w:p w:rsidR="00161485" w:rsidRPr="00164B51" w:rsidRDefault="00161485" w:rsidP="001533D7">
            <w:pPr>
              <w:pStyle w:val="TableHead"/>
            </w:pPr>
            <w:r>
              <w:t>4</w:t>
            </w:r>
          </w:p>
        </w:tc>
        <w:tc>
          <w:tcPr>
            <w:tcW w:w="4500" w:type="dxa"/>
            <w:shd w:val="clear" w:color="auto" w:fill="F2F3F5"/>
          </w:tcPr>
          <w:p w:rsidR="00161485" w:rsidRPr="00164B51" w:rsidRDefault="00161485" w:rsidP="001533D7">
            <w:pPr>
              <w:pStyle w:val="TableBody"/>
            </w:pPr>
          </w:p>
        </w:tc>
        <w:tc>
          <w:tcPr>
            <w:tcW w:w="1890" w:type="dxa"/>
            <w:shd w:val="clear" w:color="auto" w:fill="F2F3F5"/>
          </w:tcPr>
          <w:p w:rsidR="00161485" w:rsidRPr="00164B51" w:rsidRDefault="00161485" w:rsidP="001533D7">
            <w:pPr>
              <w:pStyle w:val="TableBody"/>
            </w:pPr>
          </w:p>
        </w:tc>
        <w:tc>
          <w:tcPr>
            <w:tcW w:w="2070" w:type="dxa"/>
            <w:shd w:val="clear" w:color="auto" w:fill="F2F3F5"/>
          </w:tcPr>
          <w:p w:rsidR="00161485" w:rsidRDefault="00161485" w:rsidP="001533D7">
            <w:pPr>
              <w:pStyle w:val="TableBody"/>
            </w:pPr>
          </w:p>
        </w:tc>
      </w:tr>
      <w:tr w:rsidR="00161485" w:rsidTr="00BE74F5">
        <w:tc>
          <w:tcPr>
            <w:tcW w:w="1080" w:type="dxa"/>
            <w:shd w:val="clear" w:color="auto" w:fill="auto"/>
          </w:tcPr>
          <w:p w:rsidR="00161485" w:rsidRPr="00164B51" w:rsidRDefault="00161485" w:rsidP="001533D7">
            <w:pPr>
              <w:pStyle w:val="TableHead"/>
            </w:pPr>
            <w:r>
              <w:t>5</w:t>
            </w:r>
          </w:p>
        </w:tc>
        <w:tc>
          <w:tcPr>
            <w:tcW w:w="4500" w:type="dxa"/>
            <w:shd w:val="clear" w:color="auto" w:fill="auto"/>
          </w:tcPr>
          <w:p w:rsidR="00161485" w:rsidRPr="00164B51" w:rsidRDefault="00161485" w:rsidP="001533D7">
            <w:pPr>
              <w:pStyle w:val="TableBody"/>
            </w:pPr>
          </w:p>
        </w:tc>
        <w:tc>
          <w:tcPr>
            <w:tcW w:w="1890" w:type="dxa"/>
            <w:shd w:val="clear" w:color="auto" w:fill="auto"/>
          </w:tcPr>
          <w:p w:rsidR="00161485" w:rsidRPr="00164B51" w:rsidRDefault="00161485" w:rsidP="001533D7">
            <w:pPr>
              <w:pStyle w:val="TableBody"/>
            </w:pPr>
          </w:p>
        </w:tc>
        <w:tc>
          <w:tcPr>
            <w:tcW w:w="2070" w:type="dxa"/>
            <w:shd w:val="clear" w:color="auto" w:fill="auto"/>
          </w:tcPr>
          <w:p w:rsidR="00161485" w:rsidRDefault="00161485" w:rsidP="001533D7">
            <w:pPr>
              <w:pStyle w:val="TableBody"/>
            </w:pPr>
          </w:p>
        </w:tc>
      </w:tr>
      <w:tr w:rsidR="00161485" w:rsidTr="00BE74F5">
        <w:tc>
          <w:tcPr>
            <w:tcW w:w="1080" w:type="dxa"/>
            <w:shd w:val="clear" w:color="auto" w:fill="F2F3F5"/>
          </w:tcPr>
          <w:p w:rsidR="00161485" w:rsidRPr="00164B51" w:rsidRDefault="00161485" w:rsidP="001533D7">
            <w:pPr>
              <w:pStyle w:val="TableHead"/>
            </w:pPr>
            <w:r>
              <w:t>6</w:t>
            </w:r>
          </w:p>
        </w:tc>
        <w:tc>
          <w:tcPr>
            <w:tcW w:w="4500" w:type="dxa"/>
            <w:shd w:val="clear" w:color="auto" w:fill="F2F3F5"/>
          </w:tcPr>
          <w:p w:rsidR="00161485" w:rsidRPr="00164B51" w:rsidRDefault="00161485" w:rsidP="001533D7">
            <w:pPr>
              <w:pStyle w:val="TableBody"/>
            </w:pPr>
          </w:p>
        </w:tc>
        <w:tc>
          <w:tcPr>
            <w:tcW w:w="1890" w:type="dxa"/>
            <w:shd w:val="clear" w:color="auto" w:fill="F2F3F5"/>
          </w:tcPr>
          <w:p w:rsidR="00161485" w:rsidRPr="00164B51" w:rsidRDefault="00161485" w:rsidP="001533D7">
            <w:pPr>
              <w:pStyle w:val="TableBody"/>
            </w:pPr>
          </w:p>
        </w:tc>
        <w:tc>
          <w:tcPr>
            <w:tcW w:w="2070" w:type="dxa"/>
            <w:shd w:val="clear" w:color="auto" w:fill="F2F3F5"/>
          </w:tcPr>
          <w:p w:rsidR="00161485" w:rsidRDefault="00161485" w:rsidP="001533D7">
            <w:pPr>
              <w:pStyle w:val="TableBody"/>
            </w:pPr>
          </w:p>
        </w:tc>
      </w:tr>
      <w:tr w:rsidR="00161485" w:rsidTr="00BE74F5">
        <w:tc>
          <w:tcPr>
            <w:tcW w:w="1080" w:type="dxa"/>
            <w:shd w:val="clear" w:color="auto" w:fill="auto"/>
          </w:tcPr>
          <w:p w:rsidR="00161485" w:rsidRPr="00164B51" w:rsidRDefault="00161485" w:rsidP="001533D7">
            <w:pPr>
              <w:pStyle w:val="TableHead"/>
            </w:pPr>
            <w:r>
              <w:t>7</w:t>
            </w:r>
          </w:p>
        </w:tc>
        <w:tc>
          <w:tcPr>
            <w:tcW w:w="4500" w:type="dxa"/>
            <w:shd w:val="clear" w:color="auto" w:fill="auto"/>
          </w:tcPr>
          <w:p w:rsidR="00161485" w:rsidRPr="00164B51" w:rsidRDefault="00161485" w:rsidP="001533D7">
            <w:pPr>
              <w:pStyle w:val="TableBody"/>
            </w:pPr>
          </w:p>
        </w:tc>
        <w:tc>
          <w:tcPr>
            <w:tcW w:w="1890" w:type="dxa"/>
            <w:shd w:val="clear" w:color="auto" w:fill="auto"/>
          </w:tcPr>
          <w:p w:rsidR="00161485" w:rsidRPr="00164B51" w:rsidRDefault="00161485" w:rsidP="001533D7">
            <w:pPr>
              <w:pStyle w:val="TableBody"/>
            </w:pPr>
          </w:p>
        </w:tc>
        <w:tc>
          <w:tcPr>
            <w:tcW w:w="2070" w:type="dxa"/>
            <w:shd w:val="clear" w:color="auto" w:fill="auto"/>
          </w:tcPr>
          <w:p w:rsidR="00161485" w:rsidRDefault="00161485" w:rsidP="001533D7">
            <w:pPr>
              <w:pStyle w:val="TableBody"/>
            </w:pPr>
          </w:p>
        </w:tc>
      </w:tr>
      <w:tr w:rsidR="00161485" w:rsidTr="00BE74F5">
        <w:tc>
          <w:tcPr>
            <w:tcW w:w="1080" w:type="dxa"/>
            <w:shd w:val="clear" w:color="auto" w:fill="F2F3F5"/>
          </w:tcPr>
          <w:p w:rsidR="00161485" w:rsidRPr="00164B51" w:rsidRDefault="00161485" w:rsidP="001533D7">
            <w:pPr>
              <w:pStyle w:val="TableHead"/>
            </w:pPr>
            <w:r>
              <w:t>8</w:t>
            </w:r>
          </w:p>
        </w:tc>
        <w:tc>
          <w:tcPr>
            <w:tcW w:w="4500" w:type="dxa"/>
            <w:shd w:val="clear" w:color="auto" w:fill="F2F3F5"/>
          </w:tcPr>
          <w:p w:rsidR="00161485" w:rsidRPr="00164B51" w:rsidRDefault="00161485" w:rsidP="001533D7">
            <w:pPr>
              <w:pStyle w:val="TableBody"/>
            </w:pPr>
          </w:p>
        </w:tc>
        <w:tc>
          <w:tcPr>
            <w:tcW w:w="1890" w:type="dxa"/>
            <w:shd w:val="clear" w:color="auto" w:fill="F2F3F5"/>
          </w:tcPr>
          <w:p w:rsidR="00161485" w:rsidRPr="00164B51" w:rsidRDefault="00161485" w:rsidP="001533D7">
            <w:pPr>
              <w:pStyle w:val="TableBody"/>
            </w:pPr>
          </w:p>
        </w:tc>
        <w:tc>
          <w:tcPr>
            <w:tcW w:w="2070" w:type="dxa"/>
            <w:shd w:val="clear" w:color="auto" w:fill="F2F3F5"/>
          </w:tcPr>
          <w:p w:rsidR="00161485" w:rsidRDefault="00161485" w:rsidP="001533D7">
            <w:pPr>
              <w:pStyle w:val="TableBody"/>
            </w:pPr>
          </w:p>
        </w:tc>
      </w:tr>
      <w:tr w:rsidR="00161485" w:rsidTr="00BE74F5">
        <w:tc>
          <w:tcPr>
            <w:tcW w:w="1080" w:type="dxa"/>
            <w:shd w:val="clear" w:color="auto" w:fill="auto"/>
          </w:tcPr>
          <w:p w:rsidR="00161485" w:rsidRPr="00164B51" w:rsidRDefault="00161485" w:rsidP="001533D7">
            <w:pPr>
              <w:pStyle w:val="TableHead"/>
            </w:pPr>
            <w:r>
              <w:t>9</w:t>
            </w:r>
          </w:p>
        </w:tc>
        <w:tc>
          <w:tcPr>
            <w:tcW w:w="4500" w:type="dxa"/>
            <w:shd w:val="clear" w:color="auto" w:fill="auto"/>
          </w:tcPr>
          <w:p w:rsidR="00161485" w:rsidRPr="00164B51" w:rsidRDefault="00161485" w:rsidP="001533D7">
            <w:pPr>
              <w:pStyle w:val="TableBody"/>
            </w:pPr>
          </w:p>
        </w:tc>
        <w:tc>
          <w:tcPr>
            <w:tcW w:w="1890" w:type="dxa"/>
            <w:shd w:val="clear" w:color="auto" w:fill="auto"/>
          </w:tcPr>
          <w:p w:rsidR="00161485" w:rsidRPr="00164B51" w:rsidRDefault="00161485" w:rsidP="001533D7">
            <w:pPr>
              <w:pStyle w:val="TableBody"/>
            </w:pPr>
          </w:p>
        </w:tc>
        <w:tc>
          <w:tcPr>
            <w:tcW w:w="2070" w:type="dxa"/>
            <w:shd w:val="clear" w:color="auto" w:fill="auto"/>
          </w:tcPr>
          <w:p w:rsidR="00161485" w:rsidRDefault="00161485" w:rsidP="001533D7">
            <w:pPr>
              <w:pStyle w:val="TableBody"/>
            </w:pPr>
          </w:p>
        </w:tc>
      </w:tr>
      <w:tr w:rsidR="00161485" w:rsidTr="00BE74F5">
        <w:tc>
          <w:tcPr>
            <w:tcW w:w="1080" w:type="dxa"/>
            <w:shd w:val="clear" w:color="auto" w:fill="F2F3F5"/>
          </w:tcPr>
          <w:p w:rsidR="00161485" w:rsidRPr="00164B51" w:rsidRDefault="00161485" w:rsidP="001533D7">
            <w:pPr>
              <w:pStyle w:val="TableHead"/>
            </w:pPr>
            <w:r>
              <w:t>10</w:t>
            </w:r>
          </w:p>
        </w:tc>
        <w:tc>
          <w:tcPr>
            <w:tcW w:w="4500" w:type="dxa"/>
            <w:shd w:val="clear" w:color="auto" w:fill="F2F3F5"/>
          </w:tcPr>
          <w:p w:rsidR="00161485" w:rsidRPr="00164B51" w:rsidRDefault="00161485" w:rsidP="001533D7">
            <w:pPr>
              <w:pStyle w:val="TableBody"/>
            </w:pPr>
          </w:p>
        </w:tc>
        <w:tc>
          <w:tcPr>
            <w:tcW w:w="1890" w:type="dxa"/>
            <w:shd w:val="clear" w:color="auto" w:fill="F2F3F5"/>
          </w:tcPr>
          <w:p w:rsidR="00161485" w:rsidRPr="00164B51" w:rsidRDefault="00161485" w:rsidP="001533D7">
            <w:pPr>
              <w:pStyle w:val="TableBody"/>
            </w:pPr>
          </w:p>
        </w:tc>
        <w:tc>
          <w:tcPr>
            <w:tcW w:w="2070" w:type="dxa"/>
            <w:shd w:val="clear" w:color="auto" w:fill="F2F3F5"/>
          </w:tcPr>
          <w:p w:rsidR="00161485" w:rsidRDefault="00161485" w:rsidP="001533D7">
            <w:pPr>
              <w:pStyle w:val="TableBody"/>
            </w:pPr>
          </w:p>
        </w:tc>
      </w:tr>
      <w:tr w:rsidR="00161485" w:rsidTr="00BE74F5">
        <w:tc>
          <w:tcPr>
            <w:tcW w:w="1080" w:type="dxa"/>
            <w:shd w:val="clear" w:color="auto" w:fill="auto"/>
          </w:tcPr>
          <w:p w:rsidR="00161485" w:rsidRDefault="00161485" w:rsidP="001533D7">
            <w:pPr>
              <w:pStyle w:val="TableHead"/>
            </w:pPr>
            <w:r>
              <w:t>11</w:t>
            </w:r>
          </w:p>
        </w:tc>
        <w:tc>
          <w:tcPr>
            <w:tcW w:w="4500" w:type="dxa"/>
            <w:shd w:val="clear" w:color="auto" w:fill="auto"/>
          </w:tcPr>
          <w:p w:rsidR="00161485" w:rsidRPr="00164B51" w:rsidRDefault="00161485" w:rsidP="001533D7">
            <w:pPr>
              <w:pStyle w:val="TableBody"/>
            </w:pPr>
          </w:p>
        </w:tc>
        <w:tc>
          <w:tcPr>
            <w:tcW w:w="1890" w:type="dxa"/>
            <w:shd w:val="clear" w:color="auto" w:fill="auto"/>
          </w:tcPr>
          <w:p w:rsidR="00161485" w:rsidRPr="00164B51" w:rsidRDefault="00161485" w:rsidP="001533D7">
            <w:pPr>
              <w:pStyle w:val="TableBody"/>
            </w:pPr>
          </w:p>
        </w:tc>
        <w:tc>
          <w:tcPr>
            <w:tcW w:w="2070" w:type="dxa"/>
            <w:shd w:val="clear" w:color="auto" w:fill="auto"/>
          </w:tcPr>
          <w:p w:rsidR="00161485" w:rsidRDefault="00161485" w:rsidP="001533D7">
            <w:pPr>
              <w:pStyle w:val="TableBody"/>
            </w:pPr>
          </w:p>
        </w:tc>
      </w:tr>
    </w:tbl>
    <w:p w:rsidR="001533D7" w:rsidRDefault="001533D7" w:rsidP="00882DF7">
      <w:bookmarkStart w:id="20" w:name="_Toc518482069"/>
    </w:p>
    <w:p w:rsidR="001533D7" w:rsidRDefault="00882DF7">
      <w:pPr>
        <w:spacing w:line="259" w:lineRule="auto"/>
        <w:rPr>
          <w:rFonts w:eastAsiaTheme="majorEastAsia" w:cstheme="majorBidi"/>
          <w:color w:val="5F656C"/>
          <w:sz w:val="36"/>
          <w:szCs w:val="32"/>
        </w:rPr>
      </w:pPr>
      <w:r w:rsidRPr="00884C2C">
        <w:rPr>
          <w:noProof/>
        </w:rPr>
        <mc:AlternateContent>
          <mc:Choice Requires="wps">
            <w:drawing>
              <wp:inline distT="0" distB="0" distL="0" distR="0" wp14:anchorId="3D65C4C2" wp14:editId="043A0C77">
                <wp:extent cx="6368415" cy="2647315"/>
                <wp:effectExtent l="0" t="0" r="13335" b="1968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2647315"/>
                        </a:xfrm>
                        <a:prstGeom prst="rect">
                          <a:avLst/>
                        </a:prstGeom>
                        <a:solidFill>
                          <a:srgbClr val="FFFFFF"/>
                        </a:solidFill>
                        <a:ln w="12700">
                          <a:solidFill>
                            <a:srgbClr val="5F656C"/>
                          </a:solidFill>
                          <a:miter lim="800000"/>
                          <a:headEnd/>
                          <a:tailEnd/>
                        </a:ln>
                      </wps:spPr>
                      <wps:txbx>
                        <w:txbxContent>
                          <w:p w:rsidR="004105F1" w:rsidRPr="00C0298D" w:rsidRDefault="004105F1" w:rsidP="00882DF7">
                            <w:pPr>
                              <w:rPr>
                                <w:rStyle w:val="Strong"/>
                              </w:rPr>
                            </w:pPr>
                            <w:r w:rsidRPr="00C0298D">
                              <w:rPr>
                                <w:rStyle w:val="Strong"/>
                              </w:rPr>
                              <w:t>Essential Employability Skills</w:t>
                            </w:r>
                          </w:p>
                          <w:p w:rsidR="004105F1" w:rsidRDefault="004105F1" w:rsidP="00882DF7">
                            <w:pPr>
                              <w:pStyle w:val="ContactTextBox"/>
                              <w:numPr>
                                <w:ilvl w:val="0"/>
                                <w:numId w:val="4"/>
                              </w:numPr>
                              <w:tabs>
                                <w:tab w:val="left" w:pos="360"/>
                              </w:tabs>
                              <w:ind w:left="360" w:hanging="360"/>
                            </w:pPr>
                            <w:r w:rsidRPr="00F4306D">
                              <w:rPr>
                                <w:rStyle w:val="Strong"/>
                              </w:rPr>
                              <w:t>Communication:</w:t>
                            </w:r>
                            <w:r>
                              <w:t xml:space="preserve"> Communicate clearly, concisely and correctly in the written, spoken, and visual form that fulfills the purpose and meets the needs of the audience. </w:t>
                            </w:r>
                          </w:p>
                          <w:p w:rsidR="004105F1" w:rsidRDefault="004105F1" w:rsidP="00882DF7">
                            <w:pPr>
                              <w:pStyle w:val="ContactTextBox"/>
                              <w:numPr>
                                <w:ilvl w:val="0"/>
                                <w:numId w:val="4"/>
                              </w:numPr>
                              <w:tabs>
                                <w:tab w:val="left" w:pos="360"/>
                              </w:tabs>
                              <w:ind w:left="360" w:hanging="360"/>
                            </w:pPr>
                            <w:r w:rsidRPr="00F4306D">
                              <w:rPr>
                                <w:rStyle w:val="Strong"/>
                              </w:rPr>
                              <w:t>Communication:</w:t>
                            </w:r>
                            <w:r>
                              <w:t xml:space="preserve"> Respond to written, spoken, or visual messages in a manner that ensures effective communication.</w:t>
                            </w:r>
                          </w:p>
                          <w:p w:rsidR="004105F1" w:rsidRDefault="004105F1" w:rsidP="00882DF7">
                            <w:pPr>
                              <w:pStyle w:val="ContactTextBox"/>
                              <w:numPr>
                                <w:ilvl w:val="0"/>
                                <w:numId w:val="4"/>
                              </w:numPr>
                              <w:tabs>
                                <w:tab w:val="left" w:pos="360"/>
                              </w:tabs>
                              <w:ind w:left="360" w:hanging="360"/>
                            </w:pPr>
                            <w:r w:rsidRPr="00F4306D">
                              <w:rPr>
                                <w:rStyle w:val="Strong"/>
                              </w:rPr>
                              <w:t>Numeracy:</w:t>
                            </w:r>
                            <w:r>
                              <w:t xml:space="preserve"> Execute mathematical operations accurately.</w:t>
                            </w:r>
                          </w:p>
                          <w:p w:rsidR="004105F1" w:rsidRDefault="004105F1" w:rsidP="00882DF7">
                            <w:pPr>
                              <w:pStyle w:val="ContactTextBox"/>
                              <w:numPr>
                                <w:ilvl w:val="0"/>
                                <w:numId w:val="4"/>
                              </w:numPr>
                              <w:tabs>
                                <w:tab w:val="left" w:pos="360"/>
                              </w:tabs>
                              <w:ind w:left="360" w:hanging="360"/>
                            </w:pPr>
                            <w:r w:rsidRPr="00F4306D">
                              <w:rPr>
                                <w:rStyle w:val="Strong"/>
                              </w:rPr>
                              <w:t>Critical Thinking &amp; Problem Solving:</w:t>
                            </w:r>
                            <w:r>
                              <w:t xml:space="preserve"> Apply a systematic approach to solve problems.</w:t>
                            </w:r>
                          </w:p>
                          <w:p w:rsidR="004105F1" w:rsidRDefault="004105F1" w:rsidP="00882DF7">
                            <w:pPr>
                              <w:pStyle w:val="ContactTextBox"/>
                              <w:numPr>
                                <w:ilvl w:val="0"/>
                                <w:numId w:val="4"/>
                              </w:numPr>
                              <w:tabs>
                                <w:tab w:val="left" w:pos="360"/>
                              </w:tabs>
                              <w:ind w:left="360" w:hanging="360"/>
                            </w:pPr>
                            <w:r w:rsidRPr="00F4306D">
                              <w:rPr>
                                <w:rStyle w:val="Strong"/>
                              </w:rPr>
                              <w:t>Critical Thinking &amp; Problem Solving:</w:t>
                            </w:r>
                            <w:r>
                              <w:t xml:space="preserve"> Use a variety of thinking skills to anticipate and solve problems.</w:t>
                            </w:r>
                          </w:p>
                          <w:p w:rsidR="004105F1" w:rsidRDefault="004105F1" w:rsidP="00882DF7">
                            <w:pPr>
                              <w:pStyle w:val="ContactTextBox"/>
                              <w:numPr>
                                <w:ilvl w:val="0"/>
                                <w:numId w:val="4"/>
                              </w:numPr>
                              <w:tabs>
                                <w:tab w:val="left" w:pos="360"/>
                              </w:tabs>
                              <w:ind w:left="360" w:hanging="360"/>
                            </w:pPr>
                            <w:r w:rsidRPr="00F4306D">
                              <w:rPr>
                                <w:rStyle w:val="Strong"/>
                              </w:rPr>
                              <w:t>Information Management:</w:t>
                            </w:r>
                            <w:r>
                              <w:t xml:space="preserve"> Locate, select, organize, and document information using appropriate technology and information systems.</w:t>
                            </w:r>
                          </w:p>
                          <w:p w:rsidR="004105F1" w:rsidRDefault="004105F1" w:rsidP="00882DF7">
                            <w:pPr>
                              <w:pStyle w:val="ContactTextBox"/>
                              <w:numPr>
                                <w:ilvl w:val="0"/>
                                <w:numId w:val="4"/>
                              </w:numPr>
                              <w:tabs>
                                <w:tab w:val="left" w:pos="360"/>
                              </w:tabs>
                              <w:ind w:left="360" w:hanging="360"/>
                            </w:pPr>
                            <w:r w:rsidRPr="00F4306D">
                              <w:rPr>
                                <w:rStyle w:val="Strong"/>
                              </w:rPr>
                              <w:t>Information Management:</w:t>
                            </w:r>
                            <w:r w:rsidRPr="00C0298D">
                              <w:rPr>
                                <w:rStyle w:val="StrongRedeLearning"/>
                              </w:rPr>
                              <w:t xml:space="preserve"> </w:t>
                            </w:r>
                            <w:r>
                              <w:t>Analyze, evaluate, and apply relevant information from a variety of sources.</w:t>
                            </w:r>
                          </w:p>
                          <w:p w:rsidR="004105F1" w:rsidRDefault="004105F1" w:rsidP="00882DF7">
                            <w:pPr>
                              <w:pStyle w:val="ContactTextBox"/>
                              <w:numPr>
                                <w:ilvl w:val="0"/>
                                <w:numId w:val="4"/>
                              </w:numPr>
                              <w:tabs>
                                <w:tab w:val="left" w:pos="360"/>
                              </w:tabs>
                              <w:ind w:left="360" w:hanging="360"/>
                            </w:pPr>
                            <w:r w:rsidRPr="00F4306D">
                              <w:rPr>
                                <w:rStyle w:val="Strong"/>
                              </w:rPr>
                              <w:t>Interpersonal:</w:t>
                            </w:r>
                            <w:r>
                              <w:t xml:space="preserve"> Show respect for the diverse opinions, values, belief systems, and contributions of others.</w:t>
                            </w:r>
                          </w:p>
                          <w:p w:rsidR="004105F1" w:rsidRDefault="004105F1" w:rsidP="00882DF7">
                            <w:pPr>
                              <w:pStyle w:val="ContactTextBox"/>
                              <w:numPr>
                                <w:ilvl w:val="0"/>
                                <w:numId w:val="4"/>
                              </w:numPr>
                              <w:tabs>
                                <w:tab w:val="left" w:pos="360"/>
                              </w:tabs>
                              <w:ind w:left="360" w:hanging="360"/>
                            </w:pPr>
                            <w:r w:rsidRPr="00F4306D">
                              <w:rPr>
                                <w:rStyle w:val="Strong"/>
                              </w:rPr>
                              <w:t>Interpersonal:</w:t>
                            </w:r>
                            <w:r>
                              <w:t xml:space="preserve"> Interact with others in groups or teams in ways that contribute to effective working relationships and the achievement of goals.</w:t>
                            </w:r>
                          </w:p>
                          <w:p w:rsidR="004105F1" w:rsidRDefault="004105F1" w:rsidP="00882DF7">
                            <w:pPr>
                              <w:pStyle w:val="ContactTextBox"/>
                              <w:numPr>
                                <w:ilvl w:val="0"/>
                                <w:numId w:val="4"/>
                              </w:numPr>
                              <w:tabs>
                                <w:tab w:val="left" w:pos="360"/>
                              </w:tabs>
                              <w:ind w:left="360" w:hanging="360"/>
                            </w:pPr>
                            <w:r w:rsidRPr="00F4306D">
                              <w:rPr>
                                <w:rStyle w:val="Strong"/>
                              </w:rPr>
                              <w:t>Personal:</w:t>
                            </w:r>
                            <w:r>
                              <w:t xml:space="preserve"> Manage the use of time and other resources to complete projects.</w:t>
                            </w:r>
                          </w:p>
                          <w:p w:rsidR="004105F1" w:rsidRPr="008140BA" w:rsidRDefault="004105F1" w:rsidP="00882DF7">
                            <w:pPr>
                              <w:pStyle w:val="ContactTextBox"/>
                              <w:numPr>
                                <w:ilvl w:val="0"/>
                                <w:numId w:val="4"/>
                              </w:numPr>
                              <w:tabs>
                                <w:tab w:val="left" w:pos="360"/>
                              </w:tabs>
                              <w:ind w:left="360" w:hanging="360"/>
                            </w:pPr>
                            <w:r w:rsidRPr="00F4306D">
                              <w:rPr>
                                <w:rStyle w:val="Strong"/>
                              </w:rPr>
                              <w:t>Personal:</w:t>
                            </w:r>
                            <w:r>
                              <w:t xml:space="preserve"> Take responsibility for one’s own actions, decisions, and choices.</w:t>
                            </w:r>
                          </w:p>
                        </w:txbxContent>
                      </wps:txbx>
                      <wps:bodyPr rot="0" vert="horz" wrap="square" lIns="45720" tIns="91440" rIns="45720" bIns="118872" anchor="t" anchorCtr="0" upright="1">
                        <a:noAutofit/>
                      </wps:bodyPr>
                    </wps:wsp>
                  </a:graphicData>
                </a:graphic>
              </wp:inline>
            </w:drawing>
          </mc:Choice>
          <mc:Fallback>
            <w:pict>
              <v:shape w14:anchorId="3D65C4C2" id="Text Box 7" o:spid="_x0000_s1027" type="#_x0000_t202" style="width:501.45pt;height:20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" strokecolor="#5f656c" strokeweight="1pt">
                <v:textbox inset="3.6pt,7.2pt,3.6pt,9.36pt">
                  <w:txbxContent>
                    <w:p w:rsidR="004105F1" w:rsidRPr="00C0298D" w:rsidRDefault="004105F1" w:rsidP="00882DF7">
                      <w:pPr>
                        <w:rPr>
                          <w:rStyle w:val="Strong"/>
                        </w:rPr>
                      </w:pPr>
                      <w:r w:rsidRPr="00C0298D">
                        <w:rPr>
                          <w:rStyle w:val="Strong"/>
                        </w:rPr>
                        <w:t>Essential Employability Skills</w:t>
                      </w:r>
                    </w:p>
                    <w:p w:rsidR="004105F1" w:rsidRDefault="004105F1" w:rsidP="00882DF7">
                      <w:pPr>
                        <w:pStyle w:val="ContactTextBox"/>
                        <w:numPr>
                          <w:ilvl w:val="0"/>
                          <w:numId w:val="4"/>
                        </w:numPr>
                        <w:tabs>
                          <w:tab w:val="left" w:pos="360"/>
                        </w:tabs>
                        <w:ind w:left="360" w:hanging="360"/>
                      </w:pPr>
                      <w:r w:rsidRPr="00F4306D">
                        <w:rPr>
                          <w:rStyle w:val="Strong"/>
                        </w:rPr>
                        <w:t>Communication:</w:t>
                      </w:r>
                      <w:r>
                        <w:t xml:space="preserve"> Communicate clearly, concisely and correctly in the written, spoken, and visual form that fulfills the purpose and meets the needs of the audience. </w:t>
                      </w:r>
                    </w:p>
                    <w:p w:rsidR="004105F1" w:rsidRDefault="004105F1" w:rsidP="00882DF7">
                      <w:pPr>
                        <w:pStyle w:val="ContactTextBox"/>
                        <w:numPr>
                          <w:ilvl w:val="0"/>
                          <w:numId w:val="4"/>
                        </w:numPr>
                        <w:tabs>
                          <w:tab w:val="left" w:pos="360"/>
                        </w:tabs>
                        <w:ind w:left="360" w:hanging="360"/>
                      </w:pPr>
                      <w:r w:rsidRPr="00F4306D">
                        <w:rPr>
                          <w:rStyle w:val="Strong"/>
                        </w:rPr>
                        <w:t>Communication:</w:t>
                      </w:r>
                      <w:r>
                        <w:t xml:space="preserve"> Respond to written, spoken, or visual messages in a manner that ensures effective communication.</w:t>
                      </w:r>
                    </w:p>
                    <w:p w:rsidR="004105F1" w:rsidRDefault="004105F1" w:rsidP="00882DF7">
                      <w:pPr>
                        <w:pStyle w:val="ContactTextBox"/>
                        <w:numPr>
                          <w:ilvl w:val="0"/>
                          <w:numId w:val="4"/>
                        </w:numPr>
                        <w:tabs>
                          <w:tab w:val="left" w:pos="360"/>
                        </w:tabs>
                        <w:ind w:left="360" w:hanging="360"/>
                      </w:pPr>
                      <w:r w:rsidRPr="00F4306D">
                        <w:rPr>
                          <w:rStyle w:val="Strong"/>
                        </w:rPr>
                        <w:t>Numeracy:</w:t>
                      </w:r>
                      <w:r>
                        <w:t xml:space="preserve"> Execute mathematical operations accurately.</w:t>
                      </w:r>
                    </w:p>
                    <w:p w:rsidR="004105F1" w:rsidRDefault="004105F1" w:rsidP="00882DF7">
                      <w:pPr>
                        <w:pStyle w:val="ContactTextBox"/>
                        <w:numPr>
                          <w:ilvl w:val="0"/>
                          <w:numId w:val="4"/>
                        </w:numPr>
                        <w:tabs>
                          <w:tab w:val="left" w:pos="360"/>
                        </w:tabs>
                        <w:ind w:left="360" w:hanging="360"/>
                      </w:pPr>
                      <w:r w:rsidRPr="00F4306D">
                        <w:rPr>
                          <w:rStyle w:val="Strong"/>
                        </w:rPr>
                        <w:t>Critical Thinking &amp; Problem Solving:</w:t>
                      </w:r>
                      <w:r>
                        <w:t xml:space="preserve"> Apply a systematic approach to solve problems.</w:t>
                      </w:r>
                    </w:p>
                    <w:p w:rsidR="004105F1" w:rsidRDefault="004105F1" w:rsidP="00882DF7">
                      <w:pPr>
                        <w:pStyle w:val="ContactTextBox"/>
                        <w:numPr>
                          <w:ilvl w:val="0"/>
                          <w:numId w:val="4"/>
                        </w:numPr>
                        <w:tabs>
                          <w:tab w:val="left" w:pos="360"/>
                        </w:tabs>
                        <w:ind w:left="360" w:hanging="360"/>
                      </w:pPr>
                      <w:r w:rsidRPr="00F4306D">
                        <w:rPr>
                          <w:rStyle w:val="Strong"/>
                        </w:rPr>
                        <w:t>Critical Thinking &amp; Problem Solving:</w:t>
                      </w:r>
                      <w:r>
                        <w:t xml:space="preserve"> Use a variety of thinking skills to anticipate and solve problems.</w:t>
                      </w:r>
                    </w:p>
                    <w:p w:rsidR="004105F1" w:rsidRDefault="004105F1" w:rsidP="00882DF7">
                      <w:pPr>
                        <w:pStyle w:val="ContactTextBox"/>
                        <w:numPr>
                          <w:ilvl w:val="0"/>
                          <w:numId w:val="4"/>
                        </w:numPr>
                        <w:tabs>
                          <w:tab w:val="left" w:pos="360"/>
                        </w:tabs>
                        <w:ind w:left="360" w:hanging="360"/>
                      </w:pPr>
                      <w:r w:rsidRPr="00F4306D">
                        <w:rPr>
                          <w:rStyle w:val="Strong"/>
                        </w:rPr>
                        <w:t>Information Management:</w:t>
                      </w:r>
                      <w:r>
                        <w:t xml:space="preserve"> Locate, select, organize, and document information using appropriate technology and information systems.</w:t>
                      </w:r>
                    </w:p>
                    <w:p w:rsidR="004105F1" w:rsidRDefault="004105F1" w:rsidP="00882DF7">
                      <w:pPr>
                        <w:pStyle w:val="ContactTextBox"/>
                        <w:numPr>
                          <w:ilvl w:val="0"/>
                          <w:numId w:val="4"/>
                        </w:numPr>
                        <w:tabs>
                          <w:tab w:val="left" w:pos="360"/>
                        </w:tabs>
                        <w:ind w:left="360" w:hanging="360"/>
                      </w:pPr>
                      <w:r w:rsidRPr="00F4306D">
                        <w:rPr>
                          <w:rStyle w:val="Strong"/>
                        </w:rPr>
                        <w:t>Information Management:</w:t>
                      </w:r>
                      <w:r w:rsidRPr="00C0298D">
                        <w:rPr>
                          <w:rStyle w:val="StrongRedeLearning"/>
                        </w:rPr>
                        <w:t xml:space="preserve"> </w:t>
                      </w:r>
                      <w:r>
                        <w:t>Analyze, evaluate, and apply relevant information from a variety of sources.</w:t>
                      </w:r>
                    </w:p>
                    <w:p w:rsidR="004105F1" w:rsidRDefault="004105F1" w:rsidP="00882DF7">
                      <w:pPr>
                        <w:pStyle w:val="ContactTextBox"/>
                        <w:numPr>
                          <w:ilvl w:val="0"/>
                          <w:numId w:val="4"/>
                        </w:numPr>
                        <w:tabs>
                          <w:tab w:val="left" w:pos="360"/>
                        </w:tabs>
                        <w:ind w:left="360" w:hanging="360"/>
                      </w:pPr>
                      <w:r w:rsidRPr="00F4306D">
                        <w:rPr>
                          <w:rStyle w:val="Strong"/>
                        </w:rPr>
                        <w:t>Interpersonal:</w:t>
                      </w:r>
                      <w:r>
                        <w:t xml:space="preserve"> Show respect for the diverse opinions, values, belief systems, and contributions of others.</w:t>
                      </w:r>
                    </w:p>
                    <w:p w:rsidR="004105F1" w:rsidRDefault="004105F1" w:rsidP="00882DF7">
                      <w:pPr>
                        <w:pStyle w:val="ContactTextBox"/>
                        <w:numPr>
                          <w:ilvl w:val="0"/>
                          <w:numId w:val="4"/>
                        </w:numPr>
                        <w:tabs>
                          <w:tab w:val="left" w:pos="360"/>
                        </w:tabs>
                        <w:ind w:left="360" w:hanging="360"/>
                      </w:pPr>
                      <w:r w:rsidRPr="00F4306D">
                        <w:rPr>
                          <w:rStyle w:val="Strong"/>
                        </w:rPr>
                        <w:t>Interpersonal:</w:t>
                      </w:r>
                      <w:r>
                        <w:t xml:space="preserve"> Interact with others in groups or teams in ways that contribute to effective working relationships and the achievement of goals.</w:t>
                      </w:r>
                    </w:p>
                    <w:p w:rsidR="004105F1" w:rsidRDefault="004105F1" w:rsidP="00882DF7">
                      <w:pPr>
                        <w:pStyle w:val="ContactTextBox"/>
                        <w:numPr>
                          <w:ilvl w:val="0"/>
                          <w:numId w:val="4"/>
                        </w:numPr>
                        <w:tabs>
                          <w:tab w:val="left" w:pos="360"/>
                        </w:tabs>
                        <w:ind w:left="360" w:hanging="360"/>
                      </w:pPr>
                      <w:r w:rsidRPr="00F4306D">
                        <w:rPr>
                          <w:rStyle w:val="Strong"/>
                        </w:rPr>
                        <w:t>Personal:</w:t>
                      </w:r>
                      <w:r>
                        <w:t xml:space="preserve"> Manage the use of time and other resources to complete projects.</w:t>
                      </w:r>
                    </w:p>
                    <w:p w:rsidR="004105F1" w:rsidRPr="008140BA" w:rsidRDefault="004105F1" w:rsidP="00882DF7">
                      <w:pPr>
                        <w:pStyle w:val="ContactTextBox"/>
                        <w:numPr>
                          <w:ilvl w:val="0"/>
                          <w:numId w:val="4"/>
                        </w:numPr>
                        <w:tabs>
                          <w:tab w:val="left" w:pos="360"/>
                        </w:tabs>
                        <w:ind w:left="360" w:hanging="360"/>
                      </w:pPr>
                      <w:r w:rsidRPr="00F4306D">
                        <w:rPr>
                          <w:rStyle w:val="Strong"/>
                        </w:rPr>
                        <w:t>Personal:</w:t>
                      </w:r>
                      <w:r>
                        <w:t xml:space="preserve"> Take responsibility for one’s own actions, decisions, and choices.</w:t>
                      </w:r>
                    </w:p>
                  </w:txbxContent>
                </v:textbox>
                <w10:anchorlock/>
              </v:shape>
            </w:pict>
          </mc:Fallback>
        </mc:AlternateContent>
      </w:r>
      <w:r w:rsidR="001533D7">
        <w:br w:type="page"/>
      </w:r>
    </w:p>
    <w:p w:rsidR="001533D7" w:rsidRDefault="001533D7" w:rsidP="005832BD">
      <w:pPr>
        <w:pStyle w:val="Heading1"/>
        <w:numPr>
          <w:ilvl w:val="0"/>
          <w:numId w:val="9"/>
        </w:numPr>
      </w:pPr>
      <w:bookmarkStart w:id="21" w:name="_Toc522627013"/>
      <w:r>
        <w:lastRenderedPageBreak/>
        <w:t>Responses to Curriculum Initiatives</w:t>
      </w:r>
      <w:bookmarkEnd w:id="20"/>
      <w:bookmarkEnd w:id="21"/>
      <w:r>
        <w:t xml:space="preserve"> </w:t>
      </w:r>
    </w:p>
    <w:p w:rsidR="001533D7" w:rsidRDefault="001533D7" w:rsidP="001533D7">
      <w:r>
        <w:t xml:space="preserve">Curriculum mapping is an opportunity for curriculum renewal and the mapping team to address how the curriculum aligns with college, provincial, or national strategic initiatives. The following two tables identify how the program is addressing SLC Strategic Initiatives and Contemporary Issues in Teaching and Learning. </w:t>
      </w:r>
    </w:p>
    <w:p w:rsidR="00AE0194" w:rsidRDefault="00AE0194" w:rsidP="00AE0194">
      <w:pPr>
        <w:pStyle w:val="Heading2"/>
      </w:pPr>
      <w:bookmarkStart w:id="22" w:name="_Toc522627014"/>
      <w:r>
        <w:t>SLC Strategic Initiatives</w:t>
      </w:r>
      <w:bookmarkEnd w:id="22"/>
      <w:r>
        <w:t xml:space="preserve">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Response to SLC Strategic Initiative"/>
        <w:tblDescription w:val="Curriculum responses to each strategic initiative identified in strategic plan."/>
      </w:tblPr>
      <w:tblGrid>
        <w:gridCol w:w="2610"/>
        <w:gridCol w:w="6930"/>
      </w:tblGrid>
      <w:tr w:rsidR="001533D7" w:rsidRPr="00326922" w:rsidTr="00BE74F5">
        <w:trPr>
          <w:tblHeader/>
        </w:trPr>
        <w:tc>
          <w:tcPr>
            <w:tcW w:w="2610" w:type="dxa"/>
            <w:shd w:val="clear" w:color="auto" w:fill="7CAF42"/>
          </w:tcPr>
          <w:p w:rsidR="001533D7" w:rsidRPr="006325B1" w:rsidRDefault="001533D7" w:rsidP="001533D7">
            <w:pPr>
              <w:pStyle w:val="TableHead"/>
              <w:rPr>
                <w:rStyle w:val="Strong"/>
                <w:b/>
                <w:bCs w:val="0"/>
                <w:color w:val="343A40"/>
              </w:rPr>
            </w:pPr>
            <w:r w:rsidRPr="00AE0194">
              <w:rPr>
                <w:rStyle w:val="Strong"/>
                <w:b/>
                <w:bCs w:val="0"/>
                <w:color w:val="FFFFFF" w:themeColor="background1"/>
              </w:rPr>
              <w:t xml:space="preserve">SLC </w:t>
            </w:r>
            <w:r w:rsidR="001430EE" w:rsidRPr="00AE0194">
              <w:rPr>
                <w:rStyle w:val="Strong"/>
                <w:b/>
                <w:bCs w:val="0"/>
                <w:color w:val="FFFFFF" w:themeColor="background1"/>
              </w:rPr>
              <w:t>Strategic Initiative</w:t>
            </w:r>
          </w:p>
        </w:tc>
        <w:tc>
          <w:tcPr>
            <w:tcW w:w="6930" w:type="dxa"/>
            <w:shd w:val="clear" w:color="auto" w:fill="7CAF42"/>
          </w:tcPr>
          <w:p w:rsidR="001533D7" w:rsidRPr="00326922" w:rsidRDefault="001430EE" w:rsidP="001533D7">
            <w:pPr>
              <w:pStyle w:val="TableHead"/>
              <w:rPr>
                <w:color w:val="FFFFFF" w:themeColor="background1"/>
              </w:rPr>
            </w:pPr>
            <w:r>
              <w:rPr>
                <w:color w:val="FFFFFF" w:themeColor="background1"/>
              </w:rPr>
              <w:t>Program Response</w:t>
            </w:r>
          </w:p>
        </w:tc>
      </w:tr>
      <w:tr w:rsidR="001533D7" w:rsidRPr="00164B51" w:rsidTr="00BE74F5">
        <w:tc>
          <w:tcPr>
            <w:tcW w:w="2610" w:type="dxa"/>
          </w:tcPr>
          <w:p w:rsidR="001533D7" w:rsidRPr="00164B51" w:rsidRDefault="001430EE" w:rsidP="001533D7">
            <w:pPr>
              <w:pStyle w:val="TableHead"/>
            </w:pPr>
            <w:r>
              <w:t>Digital Fluency</w:t>
            </w:r>
          </w:p>
        </w:tc>
        <w:tc>
          <w:tcPr>
            <w:tcW w:w="6930" w:type="dxa"/>
          </w:tcPr>
          <w:p w:rsidR="001533D7" w:rsidRPr="00164B51" w:rsidRDefault="001533D7" w:rsidP="001533D7">
            <w:pPr>
              <w:pStyle w:val="TableBody"/>
            </w:pPr>
          </w:p>
        </w:tc>
      </w:tr>
      <w:tr w:rsidR="001533D7" w:rsidRPr="00164B51" w:rsidTr="00BE74F5">
        <w:tc>
          <w:tcPr>
            <w:tcW w:w="2610" w:type="dxa"/>
            <w:shd w:val="clear" w:color="auto" w:fill="F2F3F5"/>
          </w:tcPr>
          <w:p w:rsidR="001533D7" w:rsidRPr="00164B51" w:rsidRDefault="001430EE" w:rsidP="001533D7">
            <w:pPr>
              <w:pStyle w:val="TableHead"/>
            </w:pPr>
            <w:r>
              <w:t>Literacy</w:t>
            </w:r>
          </w:p>
        </w:tc>
        <w:tc>
          <w:tcPr>
            <w:tcW w:w="6930" w:type="dxa"/>
            <w:shd w:val="clear" w:color="auto" w:fill="F2F3F5"/>
          </w:tcPr>
          <w:p w:rsidR="001533D7" w:rsidRPr="00164B51" w:rsidRDefault="001533D7" w:rsidP="001533D7">
            <w:pPr>
              <w:pStyle w:val="TableBody"/>
            </w:pPr>
          </w:p>
        </w:tc>
      </w:tr>
      <w:tr w:rsidR="001533D7" w:rsidRPr="00164B51" w:rsidTr="00BE74F5">
        <w:tc>
          <w:tcPr>
            <w:tcW w:w="2610" w:type="dxa"/>
            <w:shd w:val="clear" w:color="auto" w:fill="auto"/>
          </w:tcPr>
          <w:p w:rsidR="001533D7" w:rsidRPr="00164B51" w:rsidRDefault="001430EE" w:rsidP="001533D7">
            <w:pPr>
              <w:pStyle w:val="TableHead"/>
            </w:pPr>
            <w:r>
              <w:t>Numeracy</w:t>
            </w:r>
          </w:p>
        </w:tc>
        <w:tc>
          <w:tcPr>
            <w:tcW w:w="6930" w:type="dxa"/>
            <w:shd w:val="clear" w:color="auto" w:fill="auto"/>
          </w:tcPr>
          <w:p w:rsidR="001533D7" w:rsidRPr="00164B51" w:rsidRDefault="001533D7" w:rsidP="001533D7">
            <w:pPr>
              <w:pStyle w:val="TableBody"/>
            </w:pPr>
          </w:p>
        </w:tc>
      </w:tr>
      <w:tr w:rsidR="001533D7" w:rsidRPr="00164B51" w:rsidTr="00BE74F5">
        <w:tc>
          <w:tcPr>
            <w:tcW w:w="2610" w:type="dxa"/>
            <w:shd w:val="clear" w:color="auto" w:fill="F2F3F5"/>
          </w:tcPr>
          <w:p w:rsidR="001533D7" w:rsidRPr="00164B51" w:rsidRDefault="001430EE" w:rsidP="001533D7">
            <w:pPr>
              <w:pStyle w:val="TableHead"/>
            </w:pPr>
            <w:r>
              <w:t>Real World</w:t>
            </w:r>
            <w:r w:rsidR="002351CF">
              <w:t xml:space="preserve"> / Experiential </w:t>
            </w:r>
            <w:r>
              <w:t xml:space="preserve"> Learning</w:t>
            </w:r>
          </w:p>
        </w:tc>
        <w:tc>
          <w:tcPr>
            <w:tcW w:w="6930" w:type="dxa"/>
            <w:shd w:val="clear" w:color="auto" w:fill="F2F3F5"/>
          </w:tcPr>
          <w:p w:rsidR="001533D7" w:rsidRPr="00164B51" w:rsidRDefault="001533D7" w:rsidP="001533D7">
            <w:pPr>
              <w:pStyle w:val="TableBody"/>
            </w:pPr>
          </w:p>
        </w:tc>
      </w:tr>
    </w:tbl>
    <w:p w:rsidR="001533D7" w:rsidRPr="008D75A4" w:rsidRDefault="001533D7" w:rsidP="001533D7"/>
    <w:p w:rsidR="00AE0194" w:rsidRDefault="00AE0194" w:rsidP="00AE0194">
      <w:pPr>
        <w:pStyle w:val="Heading2"/>
      </w:pPr>
      <w:bookmarkStart w:id="23" w:name="_Toc522627015"/>
      <w:r>
        <w:t>Contemporary Issues in Teaching and Learning</w:t>
      </w:r>
      <w:bookmarkEnd w:id="23"/>
      <w:r>
        <w:t xml:space="preserve">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Responses to Contemporary Issues in Teaching and Learning"/>
        <w:tblDescription w:val="Curriculum responses to a series of contemporary issues in teaching and learning. "/>
      </w:tblPr>
      <w:tblGrid>
        <w:gridCol w:w="2610"/>
        <w:gridCol w:w="6930"/>
      </w:tblGrid>
      <w:tr w:rsidR="00AE0194" w:rsidRPr="00326922" w:rsidTr="00BE74F5">
        <w:trPr>
          <w:tblHeader/>
        </w:trPr>
        <w:tc>
          <w:tcPr>
            <w:tcW w:w="2610" w:type="dxa"/>
            <w:shd w:val="clear" w:color="auto" w:fill="7CAF42"/>
          </w:tcPr>
          <w:p w:rsidR="00AE0194" w:rsidRPr="006325B1" w:rsidRDefault="00AE0194" w:rsidP="00787D35">
            <w:pPr>
              <w:pStyle w:val="TableHead"/>
              <w:rPr>
                <w:rStyle w:val="Strong"/>
                <w:b/>
                <w:bCs w:val="0"/>
                <w:color w:val="343A40"/>
              </w:rPr>
            </w:pPr>
            <w:r w:rsidRPr="00AE0194">
              <w:rPr>
                <w:rStyle w:val="Strong"/>
                <w:b/>
                <w:bCs w:val="0"/>
                <w:color w:val="FFFFFF" w:themeColor="background1"/>
              </w:rPr>
              <w:t>SLC Strategic Initiative</w:t>
            </w:r>
          </w:p>
        </w:tc>
        <w:tc>
          <w:tcPr>
            <w:tcW w:w="6930" w:type="dxa"/>
            <w:shd w:val="clear" w:color="auto" w:fill="7CAF42"/>
          </w:tcPr>
          <w:p w:rsidR="00AE0194" w:rsidRPr="00326922" w:rsidRDefault="00AE0194" w:rsidP="00787D35">
            <w:pPr>
              <w:pStyle w:val="TableHead"/>
              <w:rPr>
                <w:color w:val="FFFFFF" w:themeColor="background1"/>
              </w:rPr>
            </w:pPr>
            <w:r>
              <w:rPr>
                <w:color w:val="FFFFFF" w:themeColor="background1"/>
              </w:rPr>
              <w:t>Program Response</w:t>
            </w:r>
          </w:p>
        </w:tc>
      </w:tr>
      <w:tr w:rsidR="00AE0194" w:rsidRPr="00164B51" w:rsidTr="00AE0194">
        <w:trPr>
          <w:cantSplit/>
        </w:trPr>
        <w:tc>
          <w:tcPr>
            <w:tcW w:w="2610" w:type="dxa"/>
          </w:tcPr>
          <w:p w:rsidR="004105F1" w:rsidRDefault="004105F1" w:rsidP="004105F1">
            <w:pPr>
              <w:pStyle w:val="TableHead"/>
            </w:pPr>
            <w:r>
              <w:t xml:space="preserve">Inclusive Curriculum  </w:t>
            </w:r>
          </w:p>
          <w:p w:rsidR="00AE0194" w:rsidRPr="004105F1" w:rsidRDefault="004105F1" w:rsidP="006C2C42">
            <w:pPr>
              <w:pStyle w:val="TableHead"/>
              <w:rPr>
                <w:b w:val="0"/>
              </w:rPr>
            </w:pPr>
            <w:r w:rsidRPr="004105F1">
              <w:rPr>
                <w:b w:val="0"/>
              </w:rPr>
              <w:t>(</w:t>
            </w:r>
            <w:r>
              <w:rPr>
                <w:b w:val="0"/>
              </w:rPr>
              <w:t xml:space="preserve">e.g. Intercultural, LGBTQ+, </w:t>
            </w:r>
            <w:r w:rsidRPr="004105F1">
              <w:rPr>
                <w:b w:val="0"/>
              </w:rPr>
              <w:t>I</w:t>
            </w:r>
            <w:r>
              <w:rPr>
                <w:b w:val="0"/>
              </w:rPr>
              <w:t xml:space="preserve">ndigenous content and/or learning approaches embedded into </w:t>
            </w:r>
            <w:r w:rsidR="006C2C42">
              <w:rPr>
                <w:b w:val="0"/>
              </w:rPr>
              <w:t>curriculum)</w:t>
            </w:r>
          </w:p>
        </w:tc>
        <w:tc>
          <w:tcPr>
            <w:tcW w:w="6930" w:type="dxa"/>
          </w:tcPr>
          <w:p w:rsidR="00AE0194" w:rsidRPr="00164B51" w:rsidRDefault="00AE0194" w:rsidP="00787D35">
            <w:pPr>
              <w:pStyle w:val="TableBody"/>
            </w:pPr>
          </w:p>
        </w:tc>
      </w:tr>
      <w:tr w:rsidR="00AE0194" w:rsidRPr="00164B51" w:rsidTr="00AE0194">
        <w:tc>
          <w:tcPr>
            <w:tcW w:w="2610" w:type="dxa"/>
            <w:shd w:val="clear" w:color="auto" w:fill="F2F3F5"/>
          </w:tcPr>
          <w:p w:rsidR="00AE0194" w:rsidRPr="00164B51" w:rsidRDefault="006C2C42" w:rsidP="006C2C42">
            <w:pPr>
              <w:pStyle w:val="TableHead"/>
            </w:pPr>
            <w:r>
              <w:t xml:space="preserve">Sustainability </w:t>
            </w:r>
            <w:r w:rsidR="00AE0194">
              <w:t xml:space="preserve"> </w:t>
            </w:r>
          </w:p>
        </w:tc>
        <w:tc>
          <w:tcPr>
            <w:tcW w:w="6930" w:type="dxa"/>
            <w:shd w:val="clear" w:color="auto" w:fill="F2F3F5"/>
          </w:tcPr>
          <w:p w:rsidR="00AE0194" w:rsidRPr="00164B51" w:rsidRDefault="00AE0194" w:rsidP="00787D35">
            <w:pPr>
              <w:pStyle w:val="TableBody"/>
            </w:pPr>
          </w:p>
        </w:tc>
      </w:tr>
    </w:tbl>
    <w:p w:rsidR="001533D7" w:rsidRPr="001533D7" w:rsidRDefault="001533D7" w:rsidP="001533D7"/>
    <w:p w:rsidR="00AE0194" w:rsidRDefault="00AE0194" w:rsidP="00842A6F">
      <w:pPr>
        <w:pStyle w:val="Heading2"/>
      </w:pPr>
      <w:r>
        <w:br w:type="page"/>
      </w:r>
    </w:p>
    <w:p w:rsidR="00AE0194" w:rsidRDefault="00AE0194" w:rsidP="005832BD">
      <w:pPr>
        <w:pStyle w:val="Heading1"/>
        <w:numPr>
          <w:ilvl w:val="0"/>
          <w:numId w:val="9"/>
        </w:numPr>
        <w:spacing w:after="240" w:line="240" w:lineRule="auto"/>
      </w:pPr>
      <w:bookmarkStart w:id="24" w:name="_Toc518482070"/>
      <w:bookmarkStart w:id="25" w:name="_Toc522627016"/>
      <w:r w:rsidRPr="007B5329">
        <w:lastRenderedPageBreak/>
        <w:t xml:space="preserve">Quality Assurance </w:t>
      </w:r>
      <w:r>
        <w:t>Summary</w:t>
      </w:r>
      <w:bookmarkEnd w:id="24"/>
      <w:bookmarkEnd w:id="25"/>
    </w:p>
    <w:p w:rsidR="00AE0194" w:rsidRPr="00B619F8" w:rsidRDefault="00AE0194" w:rsidP="00AE0194">
      <w:r w:rsidRPr="00DB4D2D">
        <w:t xml:space="preserve">As part of the </w:t>
      </w:r>
      <w:r>
        <w:t xml:space="preserve">Curriculum Mapping </w:t>
      </w:r>
      <w:r w:rsidRPr="00DB4D2D">
        <w:t xml:space="preserve">process, </w:t>
      </w:r>
      <w:r>
        <w:t>programs comment on the following criteria for Quality Assurance purposes.</w:t>
      </w:r>
      <w:r w:rsidRPr="00DB4D2D">
        <w:t xml:space="preserve"> These criteria stem from internal and external sources: internal (policies and processes, strategic initiatives), external </w:t>
      </w:r>
      <w:r>
        <w:t>(accreditation and M</w:t>
      </w:r>
      <w:r w:rsidRPr="00DB4D2D">
        <w:t xml:space="preserve">inistry).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Quality Assurance Summary"/>
        <w:tblDescription w:val="Table outlining various quality assurance factors that need to be maintained during curriculum mapping and the response by the mapping team. "/>
      </w:tblPr>
      <w:tblGrid>
        <w:gridCol w:w="2250"/>
        <w:gridCol w:w="3645"/>
        <w:gridCol w:w="3645"/>
      </w:tblGrid>
      <w:tr w:rsidR="00AE0194" w:rsidRPr="00164B51" w:rsidTr="00BE74F5">
        <w:trPr>
          <w:tblHeader/>
        </w:trPr>
        <w:tc>
          <w:tcPr>
            <w:tcW w:w="2250" w:type="dxa"/>
            <w:shd w:val="clear" w:color="auto" w:fill="7CAF42"/>
          </w:tcPr>
          <w:p w:rsidR="00AE0194" w:rsidRPr="00326922" w:rsidRDefault="00AE0194" w:rsidP="00787D35">
            <w:pPr>
              <w:pStyle w:val="TableHead"/>
            </w:pPr>
            <w:r w:rsidRPr="00F4306D">
              <w:rPr>
                <w:color w:val="FFFFFF" w:themeColor="background1"/>
              </w:rPr>
              <w:t>Quality Assurance Requirement</w:t>
            </w:r>
          </w:p>
        </w:tc>
        <w:tc>
          <w:tcPr>
            <w:tcW w:w="3645" w:type="dxa"/>
            <w:shd w:val="clear" w:color="auto" w:fill="7CAF42"/>
          </w:tcPr>
          <w:p w:rsidR="00AE0194" w:rsidRPr="00AE0194" w:rsidRDefault="00AE0194" w:rsidP="00787D35">
            <w:pPr>
              <w:pStyle w:val="TableHead"/>
              <w:rPr>
                <w:rStyle w:val="Emphasis"/>
                <w:i w:val="0"/>
                <w:iCs w:val="0"/>
                <w:color w:val="FFFFFF" w:themeColor="background1"/>
              </w:rPr>
            </w:pPr>
            <w:r w:rsidRPr="00AE0194">
              <w:rPr>
                <w:color w:val="FFFFFF" w:themeColor="background1"/>
              </w:rPr>
              <w:t>Criteria</w:t>
            </w:r>
          </w:p>
        </w:tc>
        <w:tc>
          <w:tcPr>
            <w:tcW w:w="3645" w:type="dxa"/>
            <w:shd w:val="clear" w:color="auto" w:fill="7CAF42"/>
          </w:tcPr>
          <w:p w:rsidR="00AE0194" w:rsidRPr="00AE0194" w:rsidRDefault="00AE0194" w:rsidP="00787D35">
            <w:pPr>
              <w:pStyle w:val="TableHead"/>
              <w:rPr>
                <w:color w:val="FFFFFF" w:themeColor="background1"/>
              </w:rPr>
            </w:pPr>
            <w:r w:rsidRPr="00AE0194">
              <w:rPr>
                <w:color w:val="FFFFFF" w:themeColor="background1"/>
              </w:rPr>
              <w:t>Status / Comments</w:t>
            </w:r>
          </w:p>
          <w:p w:rsidR="00AE0194" w:rsidRPr="00AE0194" w:rsidRDefault="00AE0194" w:rsidP="00AE0194">
            <w:pPr>
              <w:rPr>
                <w:rStyle w:val="Emphasis"/>
                <w:color w:val="FFFFFF" w:themeColor="background1"/>
              </w:rPr>
            </w:pPr>
            <w:r w:rsidRPr="00AE0194">
              <w:rPr>
                <w:rStyle w:val="Emphasis"/>
                <w:color w:val="FFFFFF" w:themeColor="background1"/>
                <w:sz w:val="16"/>
              </w:rPr>
              <w:t xml:space="preserve">If not complete, strategy should be noted in Section 10 – Action </w:t>
            </w:r>
            <w:r>
              <w:rPr>
                <w:rStyle w:val="Emphasis"/>
                <w:color w:val="FFFFFF" w:themeColor="background1"/>
                <w:sz w:val="16"/>
              </w:rPr>
              <w:t>Plan</w:t>
            </w:r>
          </w:p>
        </w:tc>
      </w:tr>
      <w:tr w:rsidR="00AE0194" w:rsidRPr="00164B51" w:rsidTr="00BE74F5">
        <w:tc>
          <w:tcPr>
            <w:tcW w:w="2250" w:type="dxa"/>
            <w:vAlign w:val="center"/>
          </w:tcPr>
          <w:p w:rsidR="00AE0194" w:rsidRPr="00164B51" w:rsidRDefault="00CD7867" w:rsidP="00465303">
            <w:pPr>
              <w:pStyle w:val="TableHead"/>
            </w:pPr>
            <w:r>
              <w:t>Course Descriptions</w:t>
            </w:r>
          </w:p>
        </w:tc>
        <w:tc>
          <w:tcPr>
            <w:tcW w:w="3645" w:type="dxa"/>
          </w:tcPr>
          <w:p w:rsidR="00AE0194" w:rsidRPr="00164B51" w:rsidRDefault="00CD7867" w:rsidP="00226CB4">
            <w:r w:rsidRPr="0095556D">
              <w:rPr>
                <w:lang w:val="en-CA"/>
              </w:rPr>
              <w:t>All course</w:t>
            </w:r>
            <w:r w:rsidR="003B49B8">
              <w:rPr>
                <w:lang w:val="en-CA"/>
              </w:rPr>
              <w:t xml:space="preserve"> titles and</w:t>
            </w:r>
            <w:r w:rsidRPr="0095556D">
              <w:rPr>
                <w:lang w:val="en-CA"/>
              </w:rPr>
              <w:t xml:space="preserve"> descriptions</w:t>
            </w:r>
            <w:r w:rsidR="00465303">
              <w:rPr>
                <w:lang w:val="en-CA"/>
              </w:rPr>
              <w:t xml:space="preserve"> for </w:t>
            </w:r>
            <w:r w:rsidRPr="0095556D">
              <w:rPr>
                <w:lang w:val="en-CA"/>
              </w:rPr>
              <w:t xml:space="preserve">the revised curriculum are accurate and updated </w:t>
            </w:r>
            <w:r w:rsidR="003B49B8">
              <w:rPr>
                <w:lang w:val="en-CA"/>
              </w:rPr>
              <w:t xml:space="preserve">in PeopleSoft for the </w:t>
            </w:r>
            <w:r w:rsidR="00226CB4">
              <w:rPr>
                <w:lang w:val="en-CA"/>
              </w:rPr>
              <w:t xml:space="preserve">semester of implementation. </w:t>
            </w:r>
            <w:r w:rsidR="003B49B8">
              <w:rPr>
                <w:lang w:val="en-CA"/>
              </w:rPr>
              <w:t xml:space="preserve"> </w:t>
            </w:r>
          </w:p>
        </w:tc>
        <w:tc>
          <w:tcPr>
            <w:tcW w:w="3645" w:type="dxa"/>
          </w:tcPr>
          <w:p w:rsidR="00AE0194" w:rsidRPr="00164B51" w:rsidRDefault="00AE0194" w:rsidP="00CD7867"/>
        </w:tc>
      </w:tr>
      <w:tr w:rsidR="00AE0194" w:rsidRPr="00164B51" w:rsidTr="00BE74F5">
        <w:tc>
          <w:tcPr>
            <w:tcW w:w="2250" w:type="dxa"/>
            <w:shd w:val="clear" w:color="auto" w:fill="F2F3F5"/>
            <w:vAlign w:val="center"/>
          </w:tcPr>
          <w:p w:rsidR="00AE0194" w:rsidRPr="00164B51" w:rsidRDefault="00CD7867" w:rsidP="00465303">
            <w:pPr>
              <w:pStyle w:val="TableHead"/>
            </w:pPr>
            <w:r>
              <w:t>Course Outlines</w:t>
            </w:r>
          </w:p>
        </w:tc>
        <w:tc>
          <w:tcPr>
            <w:tcW w:w="3645" w:type="dxa"/>
            <w:shd w:val="clear" w:color="auto" w:fill="F2F3F5"/>
          </w:tcPr>
          <w:p w:rsidR="00AE0194" w:rsidRPr="00164B51" w:rsidRDefault="00CD7867" w:rsidP="00465303">
            <w:r w:rsidRPr="0095556D">
              <w:rPr>
                <w:lang w:val="en-CA"/>
              </w:rPr>
              <w:t xml:space="preserve">Course outlines </w:t>
            </w:r>
            <w:r>
              <w:rPr>
                <w:lang w:val="en-CA"/>
              </w:rPr>
              <w:t xml:space="preserve">are </w:t>
            </w:r>
            <w:r w:rsidRPr="0095556D">
              <w:rPr>
                <w:lang w:val="en-CA"/>
              </w:rPr>
              <w:t>complete or</w:t>
            </w:r>
            <w:r w:rsidR="00465303">
              <w:rPr>
                <w:lang w:val="en-CA"/>
              </w:rPr>
              <w:t xml:space="preserve"> a completion </w:t>
            </w:r>
            <w:r w:rsidRPr="0095556D">
              <w:rPr>
                <w:lang w:val="en-CA"/>
              </w:rPr>
              <w:t xml:space="preserve">action plan </w:t>
            </w:r>
            <w:r w:rsidR="00465303">
              <w:rPr>
                <w:lang w:val="en-CA"/>
              </w:rPr>
              <w:t>is established.</w:t>
            </w:r>
          </w:p>
        </w:tc>
        <w:tc>
          <w:tcPr>
            <w:tcW w:w="3645" w:type="dxa"/>
            <w:shd w:val="clear" w:color="auto" w:fill="F2F3F5"/>
          </w:tcPr>
          <w:p w:rsidR="00AE0194" w:rsidRPr="00164B51" w:rsidRDefault="00AE0194" w:rsidP="00CD7867"/>
        </w:tc>
      </w:tr>
      <w:tr w:rsidR="00465303" w:rsidRPr="00164B51" w:rsidTr="00BE74F5">
        <w:trPr>
          <w:trHeight w:val="536"/>
        </w:trPr>
        <w:tc>
          <w:tcPr>
            <w:tcW w:w="2250" w:type="dxa"/>
            <w:shd w:val="clear" w:color="auto" w:fill="auto"/>
            <w:vAlign w:val="center"/>
          </w:tcPr>
          <w:p w:rsidR="00465303" w:rsidRPr="00164B51" w:rsidRDefault="00465303" w:rsidP="00465303">
            <w:pPr>
              <w:pStyle w:val="TableHead"/>
            </w:pPr>
            <w:r>
              <w:t>Online Course Requirement</w:t>
            </w:r>
          </w:p>
        </w:tc>
        <w:tc>
          <w:tcPr>
            <w:tcW w:w="3645" w:type="dxa"/>
            <w:shd w:val="clear" w:color="auto" w:fill="auto"/>
          </w:tcPr>
          <w:p w:rsidR="00465303" w:rsidRPr="00164B51" w:rsidRDefault="00465303" w:rsidP="00465303">
            <w:r w:rsidRPr="0095556D">
              <w:t>The program meets the online course requirements</w:t>
            </w:r>
            <w:r>
              <w:t>.</w:t>
            </w:r>
          </w:p>
        </w:tc>
        <w:tc>
          <w:tcPr>
            <w:tcW w:w="3645" w:type="dxa"/>
            <w:shd w:val="clear" w:color="auto" w:fill="auto"/>
          </w:tcPr>
          <w:p w:rsidR="00465303" w:rsidRPr="00164B51" w:rsidRDefault="00465303" w:rsidP="00CD7867"/>
        </w:tc>
      </w:tr>
      <w:tr w:rsidR="00465303" w:rsidRPr="00164B51" w:rsidTr="005E4CF4">
        <w:trPr>
          <w:trHeight w:val="536"/>
        </w:trPr>
        <w:tc>
          <w:tcPr>
            <w:tcW w:w="2250" w:type="dxa"/>
            <w:shd w:val="clear" w:color="auto" w:fill="F2F3F5"/>
            <w:vAlign w:val="center"/>
          </w:tcPr>
          <w:p w:rsidR="00465303" w:rsidRDefault="005E4CF4" w:rsidP="00465303">
            <w:pPr>
              <w:pStyle w:val="TableHead"/>
            </w:pPr>
            <w:r>
              <w:t>Online Course Review</w:t>
            </w:r>
          </w:p>
        </w:tc>
        <w:tc>
          <w:tcPr>
            <w:tcW w:w="3645" w:type="dxa"/>
            <w:shd w:val="clear" w:color="auto" w:fill="F2F3F5"/>
          </w:tcPr>
          <w:p w:rsidR="00465303" w:rsidRPr="0095556D" w:rsidRDefault="00596A1E" w:rsidP="00596A1E">
            <w:r>
              <w:t>T</w:t>
            </w:r>
            <w:r w:rsidR="00465303" w:rsidRPr="0095556D">
              <w:t xml:space="preserve">he </w:t>
            </w:r>
            <w:r>
              <w:t>m</w:t>
            </w:r>
            <w:r w:rsidRPr="0095556D">
              <w:t>ultimedia team has reviewed the quality of the online course offered</w:t>
            </w:r>
            <w:r>
              <w:t>.</w:t>
            </w:r>
          </w:p>
        </w:tc>
        <w:tc>
          <w:tcPr>
            <w:tcW w:w="3645" w:type="dxa"/>
            <w:shd w:val="clear" w:color="auto" w:fill="F2F3F5"/>
          </w:tcPr>
          <w:p w:rsidR="00465303" w:rsidRPr="00164B51" w:rsidRDefault="00465303" w:rsidP="00CD7867"/>
        </w:tc>
      </w:tr>
      <w:tr w:rsidR="00CD7867" w:rsidRPr="00164B51" w:rsidTr="005E4CF4">
        <w:trPr>
          <w:trHeight w:val="134"/>
        </w:trPr>
        <w:tc>
          <w:tcPr>
            <w:tcW w:w="2250" w:type="dxa"/>
            <w:shd w:val="clear" w:color="auto" w:fill="auto"/>
            <w:vAlign w:val="center"/>
          </w:tcPr>
          <w:p w:rsidR="00CD7867" w:rsidRPr="00164B51" w:rsidRDefault="00CD7867" w:rsidP="00465303">
            <w:pPr>
              <w:pStyle w:val="TableHead"/>
            </w:pPr>
            <w:r>
              <w:t>General Education</w:t>
            </w:r>
            <w:r w:rsidR="005E4CF4">
              <w:t xml:space="preserve"> Requirements</w:t>
            </w:r>
          </w:p>
        </w:tc>
        <w:tc>
          <w:tcPr>
            <w:tcW w:w="3645" w:type="dxa"/>
            <w:shd w:val="clear" w:color="auto" w:fill="auto"/>
            <w:vAlign w:val="center"/>
          </w:tcPr>
          <w:p w:rsidR="00CD7867" w:rsidRPr="0095556D" w:rsidRDefault="00CD7867" w:rsidP="00465303">
            <w:pPr>
              <w:rPr>
                <w:b/>
              </w:rPr>
            </w:pPr>
            <w:r w:rsidRPr="0095556D">
              <w:t>The general education courses included in this program meet the requirements for the credential.</w:t>
            </w:r>
          </w:p>
        </w:tc>
        <w:tc>
          <w:tcPr>
            <w:tcW w:w="3645" w:type="dxa"/>
            <w:shd w:val="clear" w:color="auto" w:fill="auto"/>
          </w:tcPr>
          <w:p w:rsidR="00CD7867" w:rsidRPr="00164B51" w:rsidRDefault="00CD7867" w:rsidP="00CD7867"/>
        </w:tc>
      </w:tr>
      <w:tr w:rsidR="00CD7867" w:rsidRPr="00164B51" w:rsidTr="005E4CF4">
        <w:trPr>
          <w:trHeight w:val="134"/>
        </w:trPr>
        <w:tc>
          <w:tcPr>
            <w:tcW w:w="2250" w:type="dxa"/>
            <w:shd w:val="clear" w:color="auto" w:fill="F2F3F5"/>
            <w:vAlign w:val="center"/>
          </w:tcPr>
          <w:p w:rsidR="00CD7867" w:rsidRDefault="005E4CF4" w:rsidP="00465303">
            <w:pPr>
              <w:pStyle w:val="TableHead"/>
            </w:pPr>
            <w:r>
              <w:t>General Education Electives</w:t>
            </w:r>
          </w:p>
        </w:tc>
        <w:tc>
          <w:tcPr>
            <w:tcW w:w="3645" w:type="dxa"/>
            <w:shd w:val="clear" w:color="auto" w:fill="F2F3F5"/>
            <w:vAlign w:val="center"/>
          </w:tcPr>
          <w:p w:rsidR="00CD7867" w:rsidRPr="00FA42F8" w:rsidRDefault="00CD7867" w:rsidP="00465303">
            <w:pPr>
              <w:rPr>
                <w:b/>
              </w:rPr>
            </w:pPr>
            <w:r>
              <w:t xml:space="preserve">Students have choice in the General Education courses they can </w:t>
            </w:r>
            <w:r w:rsidR="00465303">
              <w:t xml:space="preserve">take. Yes </w:t>
            </w:r>
            <w:r>
              <w:t xml:space="preserve">or No? If no, please provide rationale.  </w:t>
            </w:r>
          </w:p>
        </w:tc>
        <w:tc>
          <w:tcPr>
            <w:tcW w:w="3645" w:type="dxa"/>
            <w:shd w:val="clear" w:color="auto" w:fill="F2F3F5"/>
          </w:tcPr>
          <w:p w:rsidR="00CD7867" w:rsidRPr="00164B51" w:rsidRDefault="00CD7867" w:rsidP="00CD7867"/>
        </w:tc>
      </w:tr>
      <w:tr w:rsidR="00AE0194" w:rsidRPr="00164B51" w:rsidTr="00BE74F5">
        <w:tc>
          <w:tcPr>
            <w:tcW w:w="2250" w:type="dxa"/>
            <w:shd w:val="clear" w:color="auto" w:fill="auto"/>
            <w:vAlign w:val="center"/>
          </w:tcPr>
          <w:p w:rsidR="00AE0194" w:rsidRPr="00164B51" w:rsidRDefault="00CD7867" w:rsidP="00465303">
            <w:pPr>
              <w:pStyle w:val="TableHead"/>
            </w:pPr>
            <w:r>
              <w:t>Credential Framework</w:t>
            </w:r>
          </w:p>
        </w:tc>
        <w:tc>
          <w:tcPr>
            <w:tcW w:w="3645" w:type="dxa"/>
            <w:shd w:val="clear" w:color="auto" w:fill="auto"/>
          </w:tcPr>
          <w:p w:rsidR="00AE0194" w:rsidRPr="00164B51" w:rsidRDefault="00CD7867" w:rsidP="00465303">
            <w:r w:rsidRPr="0095556D">
              <w:t>This program meets all of the requirements defined by the Ministry</w:t>
            </w:r>
            <w:r w:rsidR="00465303">
              <w:t xml:space="preserve"> in the credentials framework</w:t>
            </w:r>
            <w:r w:rsidRPr="0095556D">
              <w:t>.</w:t>
            </w:r>
          </w:p>
        </w:tc>
        <w:tc>
          <w:tcPr>
            <w:tcW w:w="3645" w:type="dxa"/>
            <w:shd w:val="clear" w:color="auto" w:fill="auto"/>
          </w:tcPr>
          <w:p w:rsidR="00AE0194" w:rsidRPr="00164B51" w:rsidRDefault="00AE0194" w:rsidP="00CD7867"/>
        </w:tc>
      </w:tr>
      <w:tr w:rsidR="00AE0194" w:rsidRPr="00164B51" w:rsidTr="00BE74F5">
        <w:tc>
          <w:tcPr>
            <w:tcW w:w="2250" w:type="dxa"/>
            <w:shd w:val="clear" w:color="auto" w:fill="F2F3F5"/>
            <w:vAlign w:val="center"/>
          </w:tcPr>
          <w:p w:rsidR="00AE0194" w:rsidRPr="00164B51" w:rsidRDefault="00CD7867" w:rsidP="00465303">
            <w:pPr>
              <w:pStyle w:val="TableHead"/>
            </w:pPr>
            <w:r>
              <w:t>Program Hours</w:t>
            </w:r>
          </w:p>
        </w:tc>
        <w:tc>
          <w:tcPr>
            <w:tcW w:w="3645" w:type="dxa"/>
            <w:shd w:val="clear" w:color="auto" w:fill="F2F3F5"/>
          </w:tcPr>
          <w:p w:rsidR="00AE0194" w:rsidRPr="00164B51" w:rsidRDefault="00CD7867" w:rsidP="00CD7867">
            <w:r w:rsidRPr="0095556D">
              <w:t>The program meets or exceeds the minimum number of hours required for the credential.</w:t>
            </w:r>
          </w:p>
        </w:tc>
        <w:tc>
          <w:tcPr>
            <w:tcW w:w="3645" w:type="dxa"/>
            <w:shd w:val="clear" w:color="auto" w:fill="F2F3F5"/>
          </w:tcPr>
          <w:p w:rsidR="00AE0194" w:rsidRPr="00164B51" w:rsidRDefault="00AE0194" w:rsidP="00CD7867"/>
        </w:tc>
      </w:tr>
      <w:tr w:rsidR="00CD7867" w:rsidRPr="00164B51" w:rsidTr="00BE74F5">
        <w:tc>
          <w:tcPr>
            <w:tcW w:w="2250" w:type="dxa"/>
            <w:shd w:val="clear" w:color="auto" w:fill="auto"/>
            <w:vAlign w:val="center"/>
          </w:tcPr>
          <w:p w:rsidR="00CD7867" w:rsidRDefault="00CD7867" w:rsidP="00465303">
            <w:pPr>
              <w:pStyle w:val="TableHead"/>
            </w:pPr>
            <w:r>
              <w:t>External Accreditation</w:t>
            </w:r>
          </w:p>
        </w:tc>
        <w:tc>
          <w:tcPr>
            <w:tcW w:w="3645" w:type="dxa"/>
            <w:shd w:val="clear" w:color="auto" w:fill="auto"/>
          </w:tcPr>
          <w:p w:rsidR="00CD7867" w:rsidRPr="00164B51" w:rsidRDefault="00465303" w:rsidP="00465303">
            <w:r>
              <w:t>The requirements of any</w:t>
            </w:r>
            <w:r w:rsidR="00CD7867" w:rsidRPr="0095556D">
              <w:t xml:space="preserve"> external accreditation</w:t>
            </w:r>
            <w:r>
              <w:t xml:space="preserve"> bodies</w:t>
            </w:r>
            <w:r w:rsidR="00CD7867" w:rsidRPr="0095556D">
              <w:t xml:space="preserve"> </w:t>
            </w:r>
            <w:r>
              <w:t xml:space="preserve">align with any changes made to the program. </w:t>
            </w:r>
          </w:p>
        </w:tc>
        <w:tc>
          <w:tcPr>
            <w:tcW w:w="3645" w:type="dxa"/>
            <w:shd w:val="clear" w:color="auto" w:fill="auto"/>
          </w:tcPr>
          <w:p w:rsidR="00CD7867" w:rsidRPr="00164B51" w:rsidRDefault="00CD7867" w:rsidP="00CD7867"/>
        </w:tc>
      </w:tr>
      <w:tr w:rsidR="00CD7867" w:rsidRPr="00164B51" w:rsidTr="00BE74F5">
        <w:tc>
          <w:tcPr>
            <w:tcW w:w="2250" w:type="dxa"/>
            <w:shd w:val="clear" w:color="auto" w:fill="F2F3F5"/>
            <w:vAlign w:val="center"/>
          </w:tcPr>
          <w:p w:rsidR="00CD7867" w:rsidRDefault="00CD7867" w:rsidP="00465303">
            <w:pPr>
              <w:pStyle w:val="TableHead"/>
            </w:pPr>
            <w:r>
              <w:t>Admission Requirements</w:t>
            </w:r>
          </w:p>
        </w:tc>
        <w:tc>
          <w:tcPr>
            <w:tcW w:w="3645" w:type="dxa"/>
            <w:shd w:val="clear" w:color="auto" w:fill="F2F3F5"/>
          </w:tcPr>
          <w:p w:rsidR="00CD7867" w:rsidRPr="00164B51" w:rsidRDefault="00CD7867" w:rsidP="00CD7867">
            <w:r w:rsidRPr="0095556D">
              <w:t>The admission requirements for this program have remained the same or changes approved through appropriate channels.</w:t>
            </w:r>
          </w:p>
        </w:tc>
        <w:tc>
          <w:tcPr>
            <w:tcW w:w="3645" w:type="dxa"/>
            <w:shd w:val="clear" w:color="auto" w:fill="F2F3F5"/>
          </w:tcPr>
          <w:p w:rsidR="00CD7867" w:rsidRPr="00164B51" w:rsidRDefault="00CD7867" w:rsidP="00CD7867"/>
        </w:tc>
      </w:tr>
    </w:tbl>
    <w:p w:rsidR="00AE0194" w:rsidRPr="00AE0194" w:rsidRDefault="00AE0194" w:rsidP="00AE0194"/>
    <w:p w:rsidR="00465303" w:rsidRDefault="00465303" w:rsidP="005832BD">
      <w:pPr>
        <w:pStyle w:val="Heading1"/>
        <w:numPr>
          <w:ilvl w:val="0"/>
          <w:numId w:val="9"/>
        </w:numPr>
      </w:pPr>
      <w:bookmarkStart w:id="26" w:name="_Toc522627017"/>
      <w:r>
        <w:lastRenderedPageBreak/>
        <w:t>Action Plan</w:t>
      </w:r>
      <w:bookmarkEnd w:id="26"/>
    </w:p>
    <w:p w:rsidR="00465303" w:rsidRDefault="00465303" w:rsidP="00465303">
      <w:r>
        <w:t xml:space="preserve">The curriculum mapping process allows programs to update the sequence of courses and how the courses work together to achieve the learning outcomes and EESs. At the end of the curriculum mapping process, courses may need redesign; learning plans updated, placement opportunities developed, or other curriculum features </w:t>
      </w:r>
      <w:r w:rsidR="00AB6098">
        <w:t xml:space="preserve">developed </w:t>
      </w:r>
      <w:r>
        <w:t xml:space="preserve">in further detail. The Action Plan associated with the curriculum mapping process highlights the future actions that programs will need to take to implement the curriculum changes developed during the curriculum mapping process, who will complete the task, and the campus supports that can support the resulting work. </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5" w:type="dxa"/>
          <w:left w:w="115" w:type="dxa"/>
          <w:bottom w:w="115" w:type="dxa"/>
          <w:right w:w="115" w:type="dxa"/>
        </w:tblCellMar>
        <w:tblLook w:val="04A0" w:firstRow="1" w:lastRow="0" w:firstColumn="1" w:lastColumn="0" w:noHBand="0" w:noVBand="1"/>
        <w:tblCaption w:val="Action Plan"/>
        <w:tblDescription w:val="Action plan for future actions required to achieve the goals identified during curriculum mapping"/>
      </w:tblPr>
      <w:tblGrid>
        <w:gridCol w:w="3510"/>
        <w:gridCol w:w="2490"/>
        <w:gridCol w:w="1770"/>
        <w:gridCol w:w="1770"/>
      </w:tblGrid>
      <w:tr w:rsidR="00F4306D" w:rsidRPr="00164B51" w:rsidTr="00BE74F5">
        <w:trPr>
          <w:tblHeader/>
        </w:trPr>
        <w:tc>
          <w:tcPr>
            <w:tcW w:w="3510" w:type="dxa"/>
            <w:shd w:val="clear" w:color="auto" w:fill="7CAF42"/>
          </w:tcPr>
          <w:p w:rsidR="00AB6098" w:rsidRPr="00326922" w:rsidRDefault="00AB6098" w:rsidP="00AB6098">
            <w:pPr>
              <w:pStyle w:val="TableHead"/>
            </w:pPr>
            <w:r w:rsidRPr="00F4306D">
              <w:rPr>
                <w:color w:val="FFFFFF" w:themeColor="background1"/>
              </w:rPr>
              <w:t>Action</w:t>
            </w:r>
          </w:p>
        </w:tc>
        <w:tc>
          <w:tcPr>
            <w:tcW w:w="2490" w:type="dxa"/>
            <w:shd w:val="clear" w:color="auto" w:fill="7CAF42"/>
          </w:tcPr>
          <w:p w:rsidR="00AB6098" w:rsidRPr="00326922" w:rsidRDefault="00AB6098" w:rsidP="00787D35">
            <w:pPr>
              <w:pStyle w:val="TableHead"/>
              <w:rPr>
                <w:color w:val="FFFFFF" w:themeColor="background1"/>
              </w:rPr>
            </w:pPr>
            <w:r>
              <w:rPr>
                <w:color w:val="FFFFFF" w:themeColor="background1"/>
              </w:rPr>
              <w:t>Lead</w:t>
            </w:r>
          </w:p>
        </w:tc>
        <w:tc>
          <w:tcPr>
            <w:tcW w:w="1770" w:type="dxa"/>
            <w:shd w:val="clear" w:color="auto" w:fill="7CAF42"/>
          </w:tcPr>
          <w:p w:rsidR="00AB6098" w:rsidRPr="00164B51" w:rsidRDefault="00AB6098" w:rsidP="00787D35">
            <w:pPr>
              <w:pStyle w:val="TableHead"/>
              <w:rPr>
                <w:color w:val="F2F3F5"/>
              </w:rPr>
            </w:pPr>
            <w:r>
              <w:rPr>
                <w:color w:val="F2F3F5"/>
              </w:rPr>
              <w:t>Collaborator(s)</w:t>
            </w:r>
          </w:p>
        </w:tc>
        <w:tc>
          <w:tcPr>
            <w:tcW w:w="1770" w:type="dxa"/>
            <w:shd w:val="clear" w:color="auto" w:fill="7CAF42"/>
          </w:tcPr>
          <w:p w:rsidR="00AB6098" w:rsidRPr="00164B51" w:rsidRDefault="00AB6098" w:rsidP="00787D35">
            <w:pPr>
              <w:pStyle w:val="TableHead"/>
              <w:rPr>
                <w:color w:val="FFFFFF" w:themeColor="background1"/>
              </w:rPr>
            </w:pPr>
            <w:r>
              <w:rPr>
                <w:color w:val="FFFFFF" w:themeColor="background1"/>
              </w:rPr>
              <w:t>Timeline</w:t>
            </w:r>
          </w:p>
        </w:tc>
      </w:tr>
      <w:tr w:rsidR="00AB6098" w:rsidRPr="00164B51" w:rsidTr="003B49B8">
        <w:tc>
          <w:tcPr>
            <w:tcW w:w="3510" w:type="dxa"/>
            <w:shd w:val="clear" w:color="auto" w:fill="F2F3F5"/>
          </w:tcPr>
          <w:p w:rsidR="00AB6098" w:rsidRPr="003B49B8" w:rsidRDefault="00AB6098" w:rsidP="006C2C42">
            <w:pPr>
              <w:pStyle w:val="TableHead"/>
              <w:rPr>
                <w:b w:val="0"/>
              </w:rPr>
            </w:pPr>
            <w:r w:rsidRPr="003B49B8">
              <w:rPr>
                <w:b w:val="0"/>
              </w:rPr>
              <w:t xml:space="preserve">Updated course outlines developed and </w:t>
            </w:r>
            <w:r w:rsidR="006C2C42">
              <w:rPr>
                <w:b w:val="0"/>
              </w:rPr>
              <w:t>saved via institutional processes</w:t>
            </w:r>
          </w:p>
        </w:tc>
        <w:tc>
          <w:tcPr>
            <w:tcW w:w="2490" w:type="dxa"/>
            <w:shd w:val="clear" w:color="auto" w:fill="F2F3F5"/>
          </w:tcPr>
          <w:p w:rsidR="00AB6098" w:rsidRPr="003B49B8" w:rsidRDefault="00AB6098" w:rsidP="00787D35">
            <w:pPr>
              <w:pStyle w:val="TableBody"/>
            </w:pPr>
          </w:p>
        </w:tc>
        <w:tc>
          <w:tcPr>
            <w:tcW w:w="1770" w:type="dxa"/>
            <w:shd w:val="clear" w:color="auto" w:fill="F2F3F5"/>
          </w:tcPr>
          <w:p w:rsidR="00AB6098" w:rsidRPr="003B49B8" w:rsidRDefault="00AB6098" w:rsidP="00787D35">
            <w:pPr>
              <w:pStyle w:val="TableBody"/>
            </w:pPr>
          </w:p>
        </w:tc>
        <w:tc>
          <w:tcPr>
            <w:tcW w:w="1770" w:type="dxa"/>
            <w:shd w:val="clear" w:color="auto" w:fill="F2F3F5"/>
          </w:tcPr>
          <w:p w:rsidR="00AB6098" w:rsidRPr="003B49B8" w:rsidRDefault="00AB6098" w:rsidP="00787D35">
            <w:pPr>
              <w:pStyle w:val="TableBody"/>
            </w:pPr>
          </w:p>
        </w:tc>
      </w:tr>
      <w:tr w:rsidR="00AB6098" w:rsidRPr="00164B51" w:rsidTr="003B49B8">
        <w:tc>
          <w:tcPr>
            <w:tcW w:w="3510" w:type="dxa"/>
            <w:shd w:val="clear" w:color="auto" w:fill="auto"/>
          </w:tcPr>
          <w:p w:rsidR="00AB6098" w:rsidRPr="003B49B8" w:rsidRDefault="00AB6098" w:rsidP="00787D35">
            <w:pPr>
              <w:pStyle w:val="TableHead"/>
              <w:rPr>
                <w:b w:val="0"/>
              </w:rPr>
            </w:pPr>
          </w:p>
        </w:tc>
        <w:tc>
          <w:tcPr>
            <w:tcW w:w="2490" w:type="dxa"/>
            <w:shd w:val="clear" w:color="auto" w:fill="auto"/>
          </w:tcPr>
          <w:p w:rsidR="00AB6098" w:rsidRPr="003B49B8" w:rsidRDefault="00AB6098" w:rsidP="00787D35">
            <w:pPr>
              <w:pStyle w:val="TableBody"/>
            </w:pPr>
          </w:p>
        </w:tc>
        <w:tc>
          <w:tcPr>
            <w:tcW w:w="1770" w:type="dxa"/>
            <w:shd w:val="clear" w:color="auto" w:fill="auto"/>
          </w:tcPr>
          <w:p w:rsidR="00AB6098" w:rsidRPr="003B49B8" w:rsidRDefault="00AB6098" w:rsidP="00787D35">
            <w:pPr>
              <w:pStyle w:val="TableBody"/>
            </w:pPr>
          </w:p>
        </w:tc>
        <w:tc>
          <w:tcPr>
            <w:tcW w:w="1770" w:type="dxa"/>
            <w:shd w:val="clear" w:color="auto" w:fill="auto"/>
          </w:tcPr>
          <w:p w:rsidR="00AB6098" w:rsidRPr="003B49B8" w:rsidRDefault="00AB6098" w:rsidP="00787D35">
            <w:pPr>
              <w:pStyle w:val="TableBody"/>
            </w:pPr>
          </w:p>
        </w:tc>
      </w:tr>
      <w:tr w:rsidR="00AB6098" w:rsidRPr="00164B51" w:rsidTr="003B49B8">
        <w:tc>
          <w:tcPr>
            <w:tcW w:w="3510" w:type="dxa"/>
            <w:shd w:val="clear" w:color="auto" w:fill="F2F3F5"/>
          </w:tcPr>
          <w:p w:rsidR="00AB6098" w:rsidRPr="003B49B8" w:rsidRDefault="00AB6098" w:rsidP="00787D35">
            <w:pPr>
              <w:pStyle w:val="TableHead"/>
              <w:rPr>
                <w:b w:val="0"/>
              </w:rPr>
            </w:pPr>
          </w:p>
        </w:tc>
        <w:tc>
          <w:tcPr>
            <w:tcW w:w="2490" w:type="dxa"/>
            <w:shd w:val="clear" w:color="auto" w:fill="F2F3F5"/>
          </w:tcPr>
          <w:p w:rsidR="00AB6098" w:rsidRPr="003B49B8" w:rsidRDefault="00AB6098" w:rsidP="00787D35">
            <w:pPr>
              <w:pStyle w:val="TableBody"/>
            </w:pPr>
          </w:p>
        </w:tc>
        <w:tc>
          <w:tcPr>
            <w:tcW w:w="1770" w:type="dxa"/>
            <w:shd w:val="clear" w:color="auto" w:fill="F2F3F5"/>
          </w:tcPr>
          <w:p w:rsidR="00AB6098" w:rsidRPr="003B49B8" w:rsidRDefault="00AB6098" w:rsidP="00787D35">
            <w:pPr>
              <w:pStyle w:val="TableBody"/>
            </w:pPr>
          </w:p>
        </w:tc>
        <w:tc>
          <w:tcPr>
            <w:tcW w:w="1770" w:type="dxa"/>
            <w:shd w:val="clear" w:color="auto" w:fill="F2F3F5"/>
          </w:tcPr>
          <w:p w:rsidR="00AB6098" w:rsidRPr="003B49B8" w:rsidRDefault="00AB6098" w:rsidP="00787D35">
            <w:pPr>
              <w:pStyle w:val="TableBody"/>
            </w:pPr>
          </w:p>
        </w:tc>
      </w:tr>
      <w:tr w:rsidR="00AB6098" w:rsidRPr="00164B51" w:rsidTr="003B49B8">
        <w:tc>
          <w:tcPr>
            <w:tcW w:w="3510" w:type="dxa"/>
            <w:shd w:val="clear" w:color="auto" w:fill="auto"/>
          </w:tcPr>
          <w:p w:rsidR="00AB6098" w:rsidRPr="003B49B8" w:rsidRDefault="00AB6098" w:rsidP="00787D35">
            <w:pPr>
              <w:pStyle w:val="TableHead"/>
              <w:rPr>
                <w:b w:val="0"/>
              </w:rPr>
            </w:pPr>
          </w:p>
        </w:tc>
        <w:tc>
          <w:tcPr>
            <w:tcW w:w="2490" w:type="dxa"/>
            <w:shd w:val="clear" w:color="auto" w:fill="auto"/>
          </w:tcPr>
          <w:p w:rsidR="00AB6098" w:rsidRPr="003B49B8" w:rsidRDefault="00AB6098" w:rsidP="00787D35">
            <w:pPr>
              <w:pStyle w:val="TableBody"/>
            </w:pPr>
          </w:p>
        </w:tc>
        <w:tc>
          <w:tcPr>
            <w:tcW w:w="1770" w:type="dxa"/>
            <w:shd w:val="clear" w:color="auto" w:fill="auto"/>
          </w:tcPr>
          <w:p w:rsidR="00AB6098" w:rsidRPr="003B49B8" w:rsidRDefault="00AB6098" w:rsidP="00787D35">
            <w:pPr>
              <w:pStyle w:val="TableBody"/>
            </w:pPr>
          </w:p>
        </w:tc>
        <w:tc>
          <w:tcPr>
            <w:tcW w:w="1770" w:type="dxa"/>
            <w:shd w:val="clear" w:color="auto" w:fill="auto"/>
          </w:tcPr>
          <w:p w:rsidR="00AB6098" w:rsidRPr="003B49B8" w:rsidRDefault="00AB6098" w:rsidP="00787D35">
            <w:pPr>
              <w:pStyle w:val="TableBody"/>
            </w:pPr>
          </w:p>
        </w:tc>
      </w:tr>
      <w:tr w:rsidR="00AB6098" w:rsidRPr="00164B51" w:rsidTr="003B49B8">
        <w:tc>
          <w:tcPr>
            <w:tcW w:w="3510" w:type="dxa"/>
            <w:shd w:val="clear" w:color="auto" w:fill="F2F3F5"/>
          </w:tcPr>
          <w:p w:rsidR="00AB6098" w:rsidRPr="003B49B8" w:rsidRDefault="00AB6098" w:rsidP="00787D35">
            <w:pPr>
              <w:pStyle w:val="TableHead"/>
              <w:rPr>
                <w:b w:val="0"/>
              </w:rPr>
            </w:pPr>
          </w:p>
        </w:tc>
        <w:tc>
          <w:tcPr>
            <w:tcW w:w="2490" w:type="dxa"/>
            <w:shd w:val="clear" w:color="auto" w:fill="F2F3F5"/>
          </w:tcPr>
          <w:p w:rsidR="00AB6098" w:rsidRPr="003B49B8" w:rsidRDefault="00AB6098" w:rsidP="00787D35">
            <w:pPr>
              <w:pStyle w:val="TableBody"/>
            </w:pPr>
          </w:p>
        </w:tc>
        <w:tc>
          <w:tcPr>
            <w:tcW w:w="1770" w:type="dxa"/>
            <w:shd w:val="clear" w:color="auto" w:fill="F2F3F5"/>
          </w:tcPr>
          <w:p w:rsidR="00AB6098" w:rsidRPr="003B49B8" w:rsidRDefault="00AB6098" w:rsidP="00787D35">
            <w:pPr>
              <w:pStyle w:val="TableBody"/>
            </w:pPr>
          </w:p>
        </w:tc>
        <w:tc>
          <w:tcPr>
            <w:tcW w:w="1770" w:type="dxa"/>
            <w:shd w:val="clear" w:color="auto" w:fill="F2F3F5"/>
          </w:tcPr>
          <w:p w:rsidR="00AB6098" w:rsidRPr="003B49B8" w:rsidRDefault="00AB6098" w:rsidP="00787D35">
            <w:pPr>
              <w:pStyle w:val="TableBody"/>
            </w:pPr>
          </w:p>
        </w:tc>
      </w:tr>
    </w:tbl>
    <w:p w:rsidR="00C40AB2" w:rsidRPr="00161485" w:rsidRDefault="00C40AB2" w:rsidP="00C40AB2">
      <w:pPr>
        <w:rPr>
          <w:i/>
          <w:iCs/>
          <w:sz w:val="16"/>
        </w:rPr>
      </w:pPr>
      <w:r w:rsidRPr="00593C60">
        <w:rPr>
          <w:rStyle w:val="Emphasis"/>
          <w:sz w:val="16"/>
        </w:rPr>
        <w:t>*add/delete</w:t>
      </w:r>
      <w:r>
        <w:rPr>
          <w:rStyle w:val="Emphasis"/>
          <w:sz w:val="16"/>
        </w:rPr>
        <w:t xml:space="preserve"> rows to the table as necessary</w:t>
      </w:r>
    </w:p>
    <w:p w:rsidR="00465303" w:rsidRPr="00465303" w:rsidRDefault="00465303" w:rsidP="00465303"/>
    <w:p w:rsidR="00C40AB2" w:rsidRDefault="00C40AB2">
      <w:pPr>
        <w:spacing w:line="259" w:lineRule="auto"/>
        <w:rPr>
          <w:rFonts w:eastAsiaTheme="majorEastAsia" w:cstheme="majorBidi"/>
          <w:spacing w:val="-10"/>
          <w:kern w:val="28"/>
          <w:sz w:val="60"/>
          <w:szCs w:val="56"/>
        </w:rPr>
      </w:pPr>
      <w:r>
        <w:br w:type="page"/>
      </w:r>
    </w:p>
    <w:p w:rsidR="00DD21C4" w:rsidRDefault="00C40AB2" w:rsidP="005832BD">
      <w:pPr>
        <w:pStyle w:val="Heading1"/>
        <w:numPr>
          <w:ilvl w:val="0"/>
          <w:numId w:val="9"/>
        </w:numPr>
      </w:pPr>
      <w:bookmarkStart w:id="27" w:name="_Toc522627018"/>
      <w:r>
        <w:lastRenderedPageBreak/>
        <w:t>Approvals &amp; Signatures</w:t>
      </w:r>
      <w:bookmarkEnd w:id="27"/>
    </w:p>
    <w:p w:rsidR="0085635F" w:rsidRDefault="0085635F" w:rsidP="0085635F"/>
    <w:p w:rsidR="00E12AB0" w:rsidRPr="002F7CEA" w:rsidRDefault="0085635F" w:rsidP="002F7CEA">
      <w:pPr>
        <w:rPr>
          <w:rStyle w:val="StrongBlueCurriculum"/>
        </w:rPr>
      </w:pPr>
      <w:r w:rsidRPr="002F7CEA">
        <w:rPr>
          <w:rStyle w:val="StrongBlueCurriculum"/>
        </w:rPr>
        <w:t>Approved By: Associate / Campus Dean (Academic Lead)</w:t>
      </w:r>
    </w:p>
    <w:p w:rsidR="0085635F" w:rsidRDefault="0085635F" w:rsidP="0085635F"/>
    <w:p w:rsidR="0085635F" w:rsidRDefault="0085635F" w:rsidP="0085635F">
      <w:pPr>
        <w:pBdr>
          <w:bottom w:val="single" w:sz="4" w:space="1" w:color="auto"/>
        </w:pBdr>
        <w:rPr>
          <w:rStyle w:val="SubtleReference"/>
          <w:color w:val="343A40"/>
          <w:sz w:val="20"/>
        </w:rPr>
      </w:pPr>
    </w:p>
    <w:p w:rsidR="0085635F" w:rsidRDefault="0085635F" w:rsidP="00592613">
      <w:pPr>
        <w:spacing w:after="720"/>
      </w:pPr>
      <w:r w:rsidRPr="0085635F">
        <w:rPr>
          <w:rStyle w:val="SubtleReference"/>
          <w:color w:val="343A40"/>
          <w:sz w:val="20"/>
        </w:rPr>
        <w:t>Name</w:t>
      </w:r>
      <w:r>
        <w:rPr>
          <w:rStyle w:val="SubtleReference"/>
          <w:color w:val="343A40"/>
          <w:sz w:val="20"/>
        </w:rPr>
        <w:t xml:space="preserve"> (Type/Print)</w:t>
      </w:r>
    </w:p>
    <w:p w:rsidR="0085635F" w:rsidRDefault="0085635F" w:rsidP="0085635F">
      <w:pPr>
        <w:pBdr>
          <w:bottom w:val="single" w:sz="4" w:space="1" w:color="auto"/>
        </w:pBdr>
        <w:rPr>
          <w:rStyle w:val="SubtleReference"/>
          <w:color w:val="343A40"/>
          <w:sz w:val="20"/>
        </w:rPr>
      </w:pPr>
    </w:p>
    <w:p w:rsidR="0085635F" w:rsidRPr="0085635F" w:rsidRDefault="0085635F" w:rsidP="0085635F">
      <w:pPr>
        <w:rPr>
          <w:rStyle w:val="SubtleReference"/>
          <w:color w:val="343A40"/>
          <w:sz w:val="20"/>
        </w:rPr>
      </w:pPr>
      <w:r>
        <w:rPr>
          <w:rStyle w:val="SubtleReference"/>
          <w:color w:val="343A40"/>
          <w:sz w:val="20"/>
        </w:rPr>
        <w:t xml:space="preserve">Signature </w:t>
      </w:r>
      <w:r w:rsidR="00592613">
        <w:rPr>
          <w:rStyle w:val="SubtleReference"/>
          <w:color w:val="343A40"/>
          <w:sz w:val="20"/>
        </w:rPr>
        <w:tab/>
      </w:r>
      <w:r w:rsidR="00592613">
        <w:rPr>
          <w:rStyle w:val="SubtleReference"/>
          <w:color w:val="343A40"/>
          <w:sz w:val="20"/>
        </w:rPr>
        <w:tab/>
      </w:r>
      <w:r w:rsidR="00592613">
        <w:rPr>
          <w:rStyle w:val="SubtleReference"/>
          <w:color w:val="343A40"/>
          <w:sz w:val="20"/>
        </w:rPr>
        <w:tab/>
      </w:r>
      <w:r w:rsidR="00592613">
        <w:rPr>
          <w:rStyle w:val="SubtleReference"/>
          <w:color w:val="343A40"/>
          <w:sz w:val="20"/>
        </w:rPr>
        <w:tab/>
      </w:r>
      <w:r w:rsidR="00592613">
        <w:rPr>
          <w:rStyle w:val="SubtleReference"/>
          <w:color w:val="343A40"/>
          <w:sz w:val="20"/>
        </w:rPr>
        <w:tab/>
      </w:r>
      <w:r w:rsidR="00592613">
        <w:rPr>
          <w:rStyle w:val="SubtleReference"/>
          <w:color w:val="343A40"/>
          <w:sz w:val="20"/>
        </w:rPr>
        <w:tab/>
      </w:r>
      <w:r w:rsidR="00592613">
        <w:rPr>
          <w:rStyle w:val="SubtleReference"/>
          <w:color w:val="343A40"/>
          <w:sz w:val="20"/>
        </w:rPr>
        <w:tab/>
      </w:r>
      <w:r w:rsidR="00592613">
        <w:rPr>
          <w:rStyle w:val="SubtleReference"/>
          <w:color w:val="343A40"/>
          <w:sz w:val="20"/>
        </w:rPr>
        <w:tab/>
      </w:r>
      <w:r>
        <w:rPr>
          <w:rStyle w:val="SubtleReference"/>
          <w:color w:val="343A40"/>
          <w:sz w:val="20"/>
        </w:rPr>
        <w:t>Date</w:t>
      </w:r>
    </w:p>
    <w:p w:rsidR="002351CF" w:rsidRDefault="002351CF" w:rsidP="002F7CEA">
      <w:pPr>
        <w:rPr>
          <w:rStyle w:val="StrongGreenHybridOnline"/>
        </w:rPr>
      </w:pPr>
    </w:p>
    <w:p w:rsidR="002F7CEA" w:rsidRPr="002351CF" w:rsidRDefault="002F7CEA" w:rsidP="002F7CEA">
      <w:pPr>
        <w:rPr>
          <w:rStyle w:val="StrongBlueCurriculum"/>
        </w:rPr>
      </w:pPr>
      <w:r w:rsidRPr="002351CF">
        <w:rPr>
          <w:rStyle w:val="StrongBlueCurriculum"/>
        </w:rPr>
        <w:t>Approved By: Associate / Campus Dean</w:t>
      </w:r>
    </w:p>
    <w:p w:rsidR="002F7CEA" w:rsidRDefault="002F7CEA" w:rsidP="002F7CEA"/>
    <w:p w:rsidR="002F7CEA" w:rsidRDefault="002F7CEA" w:rsidP="002F7CEA">
      <w:pPr>
        <w:pBdr>
          <w:bottom w:val="single" w:sz="4" w:space="1" w:color="auto"/>
        </w:pBdr>
        <w:rPr>
          <w:rStyle w:val="SubtleReference"/>
          <w:color w:val="343A40"/>
          <w:sz w:val="20"/>
        </w:rPr>
      </w:pPr>
    </w:p>
    <w:p w:rsidR="002F7CEA" w:rsidRDefault="002F7CEA" w:rsidP="00592613">
      <w:pPr>
        <w:spacing w:after="720"/>
      </w:pPr>
      <w:r w:rsidRPr="0085635F">
        <w:rPr>
          <w:rStyle w:val="SubtleReference"/>
          <w:color w:val="343A40"/>
          <w:sz w:val="20"/>
        </w:rPr>
        <w:t>Name</w:t>
      </w:r>
      <w:r>
        <w:rPr>
          <w:rStyle w:val="SubtleReference"/>
          <w:color w:val="343A40"/>
          <w:sz w:val="20"/>
        </w:rPr>
        <w:t xml:space="preserve"> (Type/Print)</w:t>
      </w:r>
      <w:r w:rsidR="00592613">
        <w:t xml:space="preserve"> </w:t>
      </w:r>
    </w:p>
    <w:p w:rsidR="002F7CEA" w:rsidRDefault="002F7CEA" w:rsidP="002F7CEA">
      <w:pPr>
        <w:pBdr>
          <w:bottom w:val="single" w:sz="4" w:space="1" w:color="auto"/>
        </w:pBdr>
        <w:rPr>
          <w:rStyle w:val="SubtleReference"/>
          <w:color w:val="343A40"/>
          <w:sz w:val="20"/>
        </w:rPr>
      </w:pPr>
    </w:p>
    <w:p w:rsidR="002F7CEA" w:rsidRPr="0085635F" w:rsidRDefault="002F7CEA" w:rsidP="002F7CEA">
      <w:pPr>
        <w:rPr>
          <w:rStyle w:val="SubtleReference"/>
          <w:color w:val="343A40"/>
          <w:sz w:val="20"/>
        </w:rPr>
      </w:pPr>
      <w:r>
        <w:rPr>
          <w:rStyle w:val="SubtleReference"/>
          <w:color w:val="343A40"/>
          <w:sz w:val="20"/>
        </w:rPr>
        <w:t xml:space="preserve">Signature </w:t>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t>Date</w:t>
      </w:r>
    </w:p>
    <w:p w:rsidR="002351CF" w:rsidRDefault="002351CF" w:rsidP="002F7CEA">
      <w:pPr>
        <w:rPr>
          <w:rStyle w:val="StrongPurpleFacultyPD"/>
        </w:rPr>
      </w:pPr>
    </w:p>
    <w:p w:rsidR="002F7CEA" w:rsidRPr="002351CF" w:rsidRDefault="002F7CEA" w:rsidP="002F7CEA">
      <w:pPr>
        <w:rPr>
          <w:rStyle w:val="StrongBlueCurriculum"/>
        </w:rPr>
      </w:pPr>
      <w:r w:rsidRPr="002351CF">
        <w:rPr>
          <w:rStyle w:val="StrongBlueCurriculum"/>
        </w:rPr>
        <w:t>Approved By: Associate / Campus Dean</w:t>
      </w:r>
    </w:p>
    <w:p w:rsidR="002F7CEA" w:rsidRDefault="002F7CEA" w:rsidP="002F7CEA"/>
    <w:p w:rsidR="002F7CEA" w:rsidRDefault="002F7CEA" w:rsidP="002F7CEA">
      <w:pPr>
        <w:pBdr>
          <w:bottom w:val="single" w:sz="4" w:space="1" w:color="auto"/>
        </w:pBdr>
        <w:rPr>
          <w:rStyle w:val="SubtleReference"/>
          <w:color w:val="343A40"/>
          <w:sz w:val="20"/>
        </w:rPr>
      </w:pPr>
    </w:p>
    <w:p w:rsidR="002F7CEA" w:rsidRDefault="002F7CEA" w:rsidP="00592613">
      <w:pPr>
        <w:spacing w:after="720"/>
      </w:pPr>
      <w:r w:rsidRPr="0085635F">
        <w:rPr>
          <w:rStyle w:val="SubtleReference"/>
          <w:color w:val="343A40"/>
          <w:sz w:val="20"/>
        </w:rPr>
        <w:t>Name</w:t>
      </w:r>
      <w:r>
        <w:rPr>
          <w:rStyle w:val="SubtleReference"/>
          <w:color w:val="343A40"/>
          <w:sz w:val="20"/>
        </w:rPr>
        <w:t xml:space="preserve"> (Type/Print)</w:t>
      </w:r>
    </w:p>
    <w:p w:rsidR="002F7CEA" w:rsidRDefault="002F7CEA" w:rsidP="002F7CEA">
      <w:pPr>
        <w:pBdr>
          <w:bottom w:val="single" w:sz="4" w:space="1" w:color="auto"/>
        </w:pBdr>
        <w:rPr>
          <w:rStyle w:val="SubtleReference"/>
          <w:color w:val="343A40"/>
          <w:sz w:val="20"/>
        </w:rPr>
      </w:pPr>
    </w:p>
    <w:p w:rsidR="00117BF9" w:rsidRDefault="002F7CEA" w:rsidP="002F7CEA">
      <w:r>
        <w:rPr>
          <w:rStyle w:val="SubtleReference"/>
          <w:color w:val="343A40"/>
          <w:sz w:val="20"/>
        </w:rPr>
        <w:t xml:space="preserve">Signature </w:t>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r>
      <w:r>
        <w:rPr>
          <w:rStyle w:val="SubtleReference"/>
          <w:color w:val="343A40"/>
          <w:sz w:val="20"/>
        </w:rPr>
        <w:tab/>
        <w:t>Date</w:t>
      </w:r>
    </w:p>
    <w:sectPr w:rsidR="00117BF9" w:rsidSect="004407C4">
      <w:footerReference w:type="default" r:id="rId11"/>
      <w:headerReference w:type="first" r:id="rId12"/>
      <w:footerReference w:type="first" r:id="rId13"/>
      <w:pgSz w:w="12240" w:h="15840"/>
      <w:pgMar w:top="1710" w:right="1080" w:bottom="1620" w:left="1080" w:header="63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5F1" w:rsidRDefault="004105F1" w:rsidP="009E5189">
      <w:pPr>
        <w:spacing w:after="0" w:line="240" w:lineRule="auto"/>
      </w:pPr>
      <w:r>
        <w:separator/>
      </w:r>
    </w:p>
  </w:endnote>
  <w:endnote w:type="continuationSeparator" w:id="0">
    <w:p w:rsidR="004105F1" w:rsidRDefault="004105F1" w:rsidP="009E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 w:fontKey="{6FB83038-9313-4EB6-9B57-3E0EF307DC16}"/>
    <w:embedBold r:id="rId2" w:fontKey="{79B5053B-9717-4CDE-ADDD-00303FCC0E4E}"/>
    <w:embedItalic r:id="rId3" w:fontKey="{F75C9334-806B-4672-9841-FCF5CC1F62A2}"/>
    <w:embedBoldItalic r:id="rId4" w:fontKey="{461FFBB3-B86D-4A25-9E27-9FD31469CF67}"/>
  </w:font>
  <w:font w:name="Asap">
    <w:altName w:val="Sitka Small"/>
    <w:charset w:val="00"/>
    <w:family w:val="swiss"/>
    <w:pitch w:val="variable"/>
    <w:sig w:usb0="20000007" w:usb1="00000000" w:usb2="00000000" w:usb3="00000000" w:csb0="00000193" w:csb1="00000000"/>
    <w:embedRegular r:id="rId5" w:fontKey="{62B7E650-EED1-4B59-9AD0-EA2FD82BFD5B}"/>
    <w:embedBold r:id="rId6" w:fontKey="{9B31141E-09D1-4AAF-86E3-EAA629D61070}"/>
    <w:embedItalic r:id="rId7" w:fontKey="{BAAF4C30-BDC3-490A-B1FB-E33755FD3F39}"/>
    <w:embedBoldItalic r:id="rId8" w:fontKey="{BF16AA81-457F-46F8-8049-1EFE1FAB97C1}"/>
  </w:font>
  <w:font w:name="Calibri Light">
    <w:panose1 w:val="020F0302020204030204"/>
    <w:charset w:val="00"/>
    <w:family w:val="swiss"/>
    <w:pitch w:val="variable"/>
    <w:sig w:usb0="E0002AFF" w:usb1="C000247B" w:usb2="00000009" w:usb3="00000000" w:csb0="000001FF" w:csb1="00000000"/>
    <w:embedRegular r:id="rId9" w:fontKey="{017F459B-9F76-4473-A7FF-9CB6251D9565}"/>
    <w:embedItalic r:id="rId10" w:fontKey="{BF3EA861-BB7A-4B5C-B7D7-1647B127A944}"/>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embedRegular r:id="rId11" w:fontKey="{D971B817-7ECA-4872-B88C-194E769D1730}"/>
  </w:font>
  <w:font w:name="MS Mincho">
    <w:altName w:val="Yu Gothic UI"/>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embedRegular r:id="rId12" w:subsetted="1" w:fontKey="{8041ABBE-804F-452A-9EAE-B5EE11C549E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5F1" w:rsidRPr="003E0092" w:rsidRDefault="004105F1" w:rsidP="00117BF9">
    <w:pPr>
      <w:pStyle w:val="ContactTextBox"/>
      <w:pBdr>
        <w:top w:val="single" w:sz="4" w:space="1" w:color="auto"/>
      </w:pBdr>
      <w:tabs>
        <w:tab w:val="right" w:pos="9792"/>
      </w:tabs>
      <w:ind w:left="0"/>
      <w:jc w:val="both"/>
      <w:rPr>
        <w:rStyle w:val="Emphasis"/>
      </w:rPr>
    </w:pPr>
    <w:r w:rsidRPr="003E0092">
      <w:rPr>
        <w:rStyle w:val="Emphasis"/>
      </w:rPr>
      <w:t>Amended 2018</w:t>
    </w:r>
    <w:r>
      <w:rPr>
        <w:rStyle w:val="Emphasis"/>
      </w:rPr>
      <w:t>, Copyright © 2018</w:t>
    </w:r>
    <w:r w:rsidRPr="003E0092">
      <w:rPr>
        <w:rStyle w:val="Emphasis"/>
      </w:rPr>
      <w:t>, St. Lawrence College, Kingston, Ontario.  All rights reserved.</w:t>
    </w:r>
    <w:r>
      <w:rPr>
        <w:rStyle w:val="Emphasis"/>
      </w:rPr>
      <w:tab/>
    </w:r>
    <w:r w:rsidRPr="003E0092">
      <w:rPr>
        <w:rStyle w:val="Emphasis"/>
        <w:color w:val="7F7F7F" w:themeColor="background1" w:themeShade="7F"/>
        <w:spacing w:val="60"/>
      </w:rPr>
      <w:t>Page</w:t>
    </w:r>
    <w:r w:rsidRPr="003E0092">
      <w:rPr>
        <w:rStyle w:val="Emphasis"/>
      </w:rPr>
      <w:t xml:space="preserve"> | </w:t>
    </w:r>
    <w:r w:rsidRPr="003E0092">
      <w:rPr>
        <w:rStyle w:val="Emphasis"/>
      </w:rPr>
      <w:fldChar w:fldCharType="begin"/>
    </w:r>
    <w:r w:rsidRPr="003E0092">
      <w:rPr>
        <w:rStyle w:val="Emphasis"/>
      </w:rPr>
      <w:instrText xml:space="preserve"> PAGE   \* MERGEFORMAT </w:instrText>
    </w:r>
    <w:r w:rsidRPr="003E0092">
      <w:rPr>
        <w:rStyle w:val="Emphasis"/>
      </w:rPr>
      <w:fldChar w:fldCharType="separate"/>
    </w:r>
    <w:r w:rsidR="00012D11" w:rsidRPr="00012D11">
      <w:rPr>
        <w:rStyle w:val="Emphasis"/>
        <w:b/>
        <w:bCs/>
        <w:noProof/>
      </w:rPr>
      <w:t>12</w:t>
    </w:r>
    <w:r w:rsidRPr="003E0092">
      <w:rPr>
        <w:rStyle w:val="Emphasis"/>
        <w:b/>
        <w:bCs/>
        <w:noProof/>
      </w:rPr>
      <w:fldChar w:fldCharType="end"/>
    </w:r>
  </w:p>
  <w:p w:rsidR="004105F1" w:rsidRPr="00117BF9" w:rsidRDefault="004105F1" w:rsidP="00117BF9">
    <w:pPr>
      <w:pStyle w:val="ContactTextBox"/>
      <w:ind w:left="0" w:right="720"/>
      <w:rPr>
        <w:i/>
        <w:iCs/>
      </w:rPr>
    </w:pPr>
    <w:r w:rsidRPr="003E0092">
      <w:rPr>
        <w:rStyle w:val="Emphasis"/>
      </w:rPr>
      <w:t>St. Lawrence College is committed to making our resources usable by all people, whatever their abilities or disabilities. This information will be made availab</w:t>
    </w:r>
    <w:r>
      <w:rPr>
        <w:rStyle w:val="Emphasis"/>
      </w:rPr>
      <w:t>le in alternative format upon</w:t>
    </w:r>
    <w:r w:rsidRPr="003E0092">
      <w:rPr>
        <w:rStyle w:val="Emphasis"/>
      </w:rPr>
      <w:t xml:space="preserve"> </w:t>
    </w:r>
    <w:r w:rsidRPr="00641F5C">
      <w:rPr>
        <w:rStyle w:val="Emphasis"/>
      </w:rPr>
      <w:t>request</w:t>
    </w:r>
    <w:r>
      <w:rPr>
        <w:rStyle w:val="Emphasi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5F1" w:rsidRPr="003E0092" w:rsidRDefault="004105F1" w:rsidP="00E12AB0">
    <w:pPr>
      <w:pStyle w:val="ContactTextBox"/>
      <w:pBdr>
        <w:top w:val="single" w:sz="4" w:space="1" w:color="auto"/>
      </w:pBdr>
      <w:tabs>
        <w:tab w:val="right" w:pos="9792"/>
      </w:tabs>
      <w:ind w:left="0"/>
      <w:jc w:val="both"/>
      <w:rPr>
        <w:rStyle w:val="Emphasis"/>
      </w:rPr>
    </w:pPr>
    <w:r w:rsidRPr="003E0092">
      <w:rPr>
        <w:rStyle w:val="Emphasis"/>
      </w:rPr>
      <w:t>Amended 2018</w:t>
    </w:r>
    <w:r>
      <w:rPr>
        <w:rStyle w:val="Emphasis"/>
      </w:rPr>
      <w:t>, Copyright © 2018</w:t>
    </w:r>
    <w:r w:rsidRPr="003E0092">
      <w:rPr>
        <w:rStyle w:val="Emphasis"/>
      </w:rPr>
      <w:t>, St. Lawrence College, Kingston, Ontario.  All rights reserved.</w:t>
    </w:r>
    <w:r>
      <w:rPr>
        <w:rStyle w:val="Emphasis"/>
      </w:rPr>
      <w:tab/>
    </w:r>
    <w:r w:rsidRPr="003E0092">
      <w:rPr>
        <w:rStyle w:val="Emphasis"/>
        <w:color w:val="7F7F7F" w:themeColor="background1" w:themeShade="7F"/>
        <w:spacing w:val="60"/>
      </w:rPr>
      <w:t>Page</w:t>
    </w:r>
    <w:r w:rsidRPr="003E0092">
      <w:rPr>
        <w:rStyle w:val="Emphasis"/>
      </w:rPr>
      <w:t xml:space="preserve"> | </w:t>
    </w:r>
    <w:r w:rsidRPr="003E0092">
      <w:rPr>
        <w:rStyle w:val="Emphasis"/>
      </w:rPr>
      <w:fldChar w:fldCharType="begin"/>
    </w:r>
    <w:r w:rsidRPr="003E0092">
      <w:rPr>
        <w:rStyle w:val="Emphasis"/>
      </w:rPr>
      <w:instrText xml:space="preserve"> PAGE   \* MERGEFORMAT </w:instrText>
    </w:r>
    <w:r w:rsidRPr="003E0092">
      <w:rPr>
        <w:rStyle w:val="Emphasis"/>
      </w:rPr>
      <w:fldChar w:fldCharType="separate"/>
    </w:r>
    <w:r w:rsidRPr="00117BF9">
      <w:rPr>
        <w:rStyle w:val="Emphasis"/>
        <w:b/>
        <w:bCs/>
        <w:noProof/>
      </w:rPr>
      <w:t>1</w:t>
    </w:r>
    <w:r w:rsidRPr="003E0092">
      <w:rPr>
        <w:rStyle w:val="Emphasis"/>
        <w:b/>
        <w:bCs/>
        <w:noProof/>
      </w:rPr>
      <w:fldChar w:fldCharType="end"/>
    </w:r>
  </w:p>
  <w:p w:rsidR="004105F1" w:rsidRDefault="004105F1" w:rsidP="00E12AB0">
    <w:pPr>
      <w:pStyle w:val="ContactTextBox"/>
      <w:ind w:left="0" w:right="270"/>
      <w:jc w:val="both"/>
      <w:rPr>
        <w:rStyle w:val="Emphasis"/>
      </w:rPr>
    </w:pPr>
    <w:r w:rsidRPr="003E0092">
      <w:rPr>
        <w:rStyle w:val="Emphasis"/>
      </w:rPr>
      <w:t xml:space="preserve">St. Lawrence College is committed to making our resources usable by all people, whatever their abilities or disabilities. </w:t>
    </w:r>
  </w:p>
  <w:p w:rsidR="004105F1" w:rsidRPr="00E12AB0" w:rsidRDefault="004105F1" w:rsidP="00E12AB0">
    <w:pPr>
      <w:pStyle w:val="ContactTextBox"/>
      <w:ind w:left="0" w:right="270"/>
      <w:jc w:val="both"/>
      <w:rPr>
        <w:i/>
        <w:iCs/>
      </w:rPr>
    </w:pPr>
    <w:r w:rsidRPr="003E0092">
      <w:rPr>
        <w:rStyle w:val="Emphasis"/>
      </w:rPr>
      <w:t xml:space="preserve">This information will be made available in alternative format upon re </w:t>
    </w:r>
    <w:r w:rsidRPr="00641F5C">
      <w:rPr>
        <w:rStyle w:val="Emphasis"/>
      </w:rPr>
      <w:t>request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5F1" w:rsidRDefault="004105F1" w:rsidP="009E5189">
      <w:pPr>
        <w:spacing w:after="0" w:line="240" w:lineRule="auto"/>
      </w:pPr>
      <w:r>
        <w:separator/>
      </w:r>
    </w:p>
  </w:footnote>
  <w:footnote w:type="continuationSeparator" w:id="0">
    <w:p w:rsidR="004105F1" w:rsidRDefault="004105F1" w:rsidP="009E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5F1" w:rsidRPr="00641F5C" w:rsidRDefault="00012D11" w:rsidP="0073095D">
    <w:pPr>
      <w:pStyle w:val="Header"/>
      <w:tabs>
        <w:tab w:val="clear" w:pos="4680"/>
        <w:tab w:val="clear" w:pos="9360"/>
        <w:tab w:val="left" w:pos="1350"/>
        <w:tab w:val="right" w:pos="9990"/>
      </w:tabs>
      <w:rPr>
        <w:rStyle w:val="Emphasis"/>
      </w:rPr>
    </w:pPr>
    <w:r>
      <w:rPr>
        <w:rStyle w:val="Emphasi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St. Lawrence College logo" style="width:57.75pt;height:33pt">
          <v:imagedata r:id="rId1" o:title="SLC-Logo@4x"/>
        </v:shape>
      </w:pict>
    </w:r>
    <w:r w:rsidR="004105F1">
      <w:rPr>
        <w:rStyle w:val="Emphasis"/>
      </w:rPr>
      <w:tab/>
    </w:r>
    <w:r w:rsidR="004105F1">
      <w:rPr>
        <w:rStyle w:val="Emphasis"/>
        <w:noProof/>
      </w:rPr>
      <w:drawing>
        <wp:inline distT="0" distB="0" distL="0" distR="0" wp14:anchorId="59531F73" wp14:editId="64EA570A">
          <wp:extent cx="2000885" cy="434340"/>
          <wp:effectExtent l="0" t="0" r="0" b="3810"/>
          <wp:docPr id="2" name="Picture 2" descr="STCL-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CL-Logo@4x"/>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885" cy="434340"/>
                  </a:xfrm>
                  <a:prstGeom prst="rect">
                    <a:avLst/>
                  </a:prstGeom>
                  <a:noFill/>
                  <a:ln>
                    <a:noFill/>
                  </a:ln>
                </pic:spPr>
              </pic:pic>
            </a:graphicData>
          </a:graphic>
        </wp:inline>
      </w:drawing>
    </w:r>
    <w:r w:rsidR="004105F1">
      <w:rPr>
        <w:rStyle w:val="Emphasis"/>
      </w:rPr>
      <w:tab/>
      <w:t xml:space="preserve">[CURRICULUM MAPPING REPORT: </w:t>
    </w:r>
    <w:r w:rsidR="004105F1" w:rsidRPr="005F5F0D">
      <w:rPr>
        <w:rStyle w:val="Emphasis"/>
        <w:highlight w:val="yellow"/>
      </w:rPr>
      <w:t>PROGRAM NAME</w:t>
    </w:r>
    <w:r w:rsidR="004105F1">
      <w:rPr>
        <w:rStyle w:val="Emphasis"/>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05F1" w:rsidRPr="00E12AB0" w:rsidRDefault="004105F1" w:rsidP="00E12AB0">
    <w:pPr>
      <w:pStyle w:val="Header"/>
      <w:tabs>
        <w:tab w:val="clear" w:pos="4680"/>
        <w:tab w:val="clear" w:pos="9360"/>
        <w:tab w:val="left" w:pos="1350"/>
        <w:tab w:val="right" w:pos="9990"/>
      </w:tabs>
      <w:rPr>
        <w:i/>
        <w:iCs/>
      </w:rPr>
    </w:pPr>
    <w:r>
      <w:rPr>
        <w:rStyle w:val="Emphasis"/>
        <w:noProof/>
      </w:rPr>
      <w:drawing>
        <wp:inline distT="0" distB="0" distL="0" distR="0">
          <wp:extent cx="733425" cy="425450"/>
          <wp:effectExtent l="0" t="0" r="9525" b="0"/>
          <wp:docPr id="5" name="Picture 5" descr="SLC-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SLC-Logo@4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425450"/>
                  </a:xfrm>
                  <a:prstGeom prst="rect">
                    <a:avLst/>
                  </a:prstGeom>
                  <a:noFill/>
                  <a:ln>
                    <a:noFill/>
                  </a:ln>
                </pic:spPr>
              </pic:pic>
            </a:graphicData>
          </a:graphic>
        </wp:inline>
      </w:drawing>
    </w:r>
    <w:r>
      <w:rPr>
        <w:rStyle w:val="Emphasis"/>
      </w:rPr>
      <w:tab/>
    </w:r>
    <w:r>
      <w:rPr>
        <w:rStyle w:val="Emphasis"/>
        <w:noProof/>
      </w:rPr>
      <w:drawing>
        <wp:inline distT="0" distB="0" distL="0" distR="0" wp14:anchorId="56A16EAF" wp14:editId="0A2012A2">
          <wp:extent cx="2000885" cy="434340"/>
          <wp:effectExtent l="0" t="0" r="0" b="3810"/>
          <wp:docPr id="6" name="Picture 6" descr="STCL-Logo@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CL-Logo@4x"/>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885" cy="434340"/>
                  </a:xfrm>
                  <a:prstGeom prst="rect">
                    <a:avLst/>
                  </a:prstGeom>
                  <a:noFill/>
                  <a:ln>
                    <a:noFill/>
                  </a:ln>
                </pic:spPr>
              </pic:pic>
            </a:graphicData>
          </a:graphic>
        </wp:inline>
      </w:drawing>
    </w:r>
    <w:r>
      <w:rPr>
        <w:rStyle w:val="Emphasis"/>
      </w:rPr>
      <w:tab/>
      <w:t>[TITLE OF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92DB9"/>
    <w:multiLevelType w:val="hybridMultilevel"/>
    <w:tmpl w:val="82CE78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4F5F1F"/>
    <w:multiLevelType w:val="hybridMultilevel"/>
    <w:tmpl w:val="C6D466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14078D"/>
    <w:multiLevelType w:val="hybridMultilevel"/>
    <w:tmpl w:val="87486284"/>
    <w:lvl w:ilvl="0" w:tplc="25F46D4C">
      <w:start w:val="1"/>
      <w:numFmt w:val="decimal"/>
      <w:lvlText w:val="%1."/>
      <w:lvlJc w:val="left"/>
      <w:pPr>
        <w:ind w:left="435" w:hanging="43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9F0762"/>
    <w:multiLevelType w:val="multilevel"/>
    <w:tmpl w:val="C62616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9640DAD"/>
    <w:multiLevelType w:val="hybridMultilevel"/>
    <w:tmpl w:val="E0969A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6F477F"/>
    <w:multiLevelType w:val="hybridMultilevel"/>
    <w:tmpl w:val="BD7CB0D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201864"/>
    <w:multiLevelType w:val="hybridMultilevel"/>
    <w:tmpl w:val="C192A5C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 w15:restartNumberingAfterBreak="0">
    <w:nsid w:val="4FB63A8E"/>
    <w:multiLevelType w:val="hybridMultilevel"/>
    <w:tmpl w:val="82AA35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5"/>
  </w:num>
  <w:num w:numId="3">
    <w:abstractNumId w:val="6"/>
  </w:num>
  <w:num w:numId="4">
    <w:abstractNumId w:val="2"/>
  </w:num>
  <w:num w:numId="5">
    <w:abstractNumId w:val="3"/>
  </w:num>
  <w:num w:numId="6">
    <w:abstractNumId w:val="3"/>
    <w:lvlOverride w:ilvl="0">
      <w:startOverride w:val="8"/>
    </w:lvlOverride>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ttachedTemplate r:id="rId1"/>
  <w:defaultTabStop w:val="720"/>
  <w:characterSpacingControl w:val="doNotCompress"/>
  <w:hdrShapeDefaults>
    <o:shapedefaults v:ext="edit" spidmax="1638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MxMDI1MbI0NDCzNDRV0lEKTi0uzszPAykwrwUA+TP0XSwAAAA="/>
  </w:docVars>
  <w:rsids>
    <w:rsidRoot w:val="009C3C1C"/>
    <w:rsid w:val="00006337"/>
    <w:rsid w:val="00012D11"/>
    <w:rsid w:val="00030E3F"/>
    <w:rsid w:val="00083BC5"/>
    <w:rsid w:val="00085CC8"/>
    <w:rsid w:val="000E1E55"/>
    <w:rsid w:val="00106E63"/>
    <w:rsid w:val="00117BF9"/>
    <w:rsid w:val="00121357"/>
    <w:rsid w:val="001349BF"/>
    <w:rsid w:val="001430EE"/>
    <w:rsid w:val="001533D7"/>
    <w:rsid w:val="00161485"/>
    <w:rsid w:val="00164B51"/>
    <w:rsid w:val="00184303"/>
    <w:rsid w:val="00196A4E"/>
    <w:rsid w:val="001A0A60"/>
    <w:rsid w:val="001C0A6F"/>
    <w:rsid w:val="001C7C09"/>
    <w:rsid w:val="001F025A"/>
    <w:rsid w:val="0020544F"/>
    <w:rsid w:val="00214B01"/>
    <w:rsid w:val="00220115"/>
    <w:rsid w:val="00226CB4"/>
    <w:rsid w:val="002351CF"/>
    <w:rsid w:val="00243C9F"/>
    <w:rsid w:val="002F7CEA"/>
    <w:rsid w:val="003012CA"/>
    <w:rsid w:val="00311811"/>
    <w:rsid w:val="003225B5"/>
    <w:rsid w:val="00326922"/>
    <w:rsid w:val="0033192E"/>
    <w:rsid w:val="00366BC7"/>
    <w:rsid w:val="003953A4"/>
    <w:rsid w:val="003B49B8"/>
    <w:rsid w:val="003E0092"/>
    <w:rsid w:val="003F6DC0"/>
    <w:rsid w:val="004105F1"/>
    <w:rsid w:val="004407C4"/>
    <w:rsid w:val="00454BBF"/>
    <w:rsid w:val="00465303"/>
    <w:rsid w:val="00495E24"/>
    <w:rsid w:val="004B2440"/>
    <w:rsid w:val="004B4753"/>
    <w:rsid w:val="004D79FA"/>
    <w:rsid w:val="004F5436"/>
    <w:rsid w:val="00552079"/>
    <w:rsid w:val="005832BD"/>
    <w:rsid w:val="00592613"/>
    <w:rsid w:val="00593C60"/>
    <w:rsid w:val="00596A1E"/>
    <w:rsid w:val="005B487E"/>
    <w:rsid w:val="005C29F2"/>
    <w:rsid w:val="005E4CF4"/>
    <w:rsid w:val="005F1A6A"/>
    <w:rsid w:val="005F5F0D"/>
    <w:rsid w:val="00601493"/>
    <w:rsid w:val="0061296A"/>
    <w:rsid w:val="006325B1"/>
    <w:rsid w:val="00641F5C"/>
    <w:rsid w:val="00646DA6"/>
    <w:rsid w:val="00646E98"/>
    <w:rsid w:val="00651FA0"/>
    <w:rsid w:val="00671095"/>
    <w:rsid w:val="00680B38"/>
    <w:rsid w:val="00686D49"/>
    <w:rsid w:val="006C2C42"/>
    <w:rsid w:val="006E2F0F"/>
    <w:rsid w:val="007040AA"/>
    <w:rsid w:val="00722969"/>
    <w:rsid w:val="0073095D"/>
    <w:rsid w:val="00745AEF"/>
    <w:rsid w:val="0076237C"/>
    <w:rsid w:val="00771DA2"/>
    <w:rsid w:val="00776C6D"/>
    <w:rsid w:val="00783FC3"/>
    <w:rsid w:val="00787D35"/>
    <w:rsid w:val="007C7A1E"/>
    <w:rsid w:val="007D76AB"/>
    <w:rsid w:val="00801222"/>
    <w:rsid w:val="0080217D"/>
    <w:rsid w:val="008140BA"/>
    <w:rsid w:val="00816CE5"/>
    <w:rsid w:val="0082061C"/>
    <w:rsid w:val="0083203E"/>
    <w:rsid w:val="00841145"/>
    <w:rsid w:val="00842A6F"/>
    <w:rsid w:val="008460A0"/>
    <w:rsid w:val="0085635F"/>
    <w:rsid w:val="00882DF7"/>
    <w:rsid w:val="00884C2C"/>
    <w:rsid w:val="0090608D"/>
    <w:rsid w:val="009137CB"/>
    <w:rsid w:val="0098495B"/>
    <w:rsid w:val="0099045D"/>
    <w:rsid w:val="009B71C5"/>
    <w:rsid w:val="009C3C1C"/>
    <w:rsid w:val="009D4273"/>
    <w:rsid w:val="009E36D0"/>
    <w:rsid w:val="009E5189"/>
    <w:rsid w:val="009F2D40"/>
    <w:rsid w:val="00A3014B"/>
    <w:rsid w:val="00A359B3"/>
    <w:rsid w:val="00A521B1"/>
    <w:rsid w:val="00A6024A"/>
    <w:rsid w:val="00A836FC"/>
    <w:rsid w:val="00AA222B"/>
    <w:rsid w:val="00AB6098"/>
    <w:rsid w:val="00AC207D"/>
    <w:rsid w:val="00AC4F45"/>
    <w:rsid w:val="00AE0194"/>
    <w:rsid w:val="00AE5CE9"/>
    <w:rsid w:val="00B10114"/>
    <w:rsid w:val="00B46BE3"/>
    <w:rsid w:val="00B54986"/>
    <w:rsid w:val="00B64C10"/>
    <w:rsid w:val="00B64DF6"/>
    <w:rsid w:val="00BA208B"/>
    <w:rsid w:val="00BE74F5"/>
    <w:rsid w:val="00C0298D"/>
    <w:rsid w:val="00C232DA"/>
    <w:rsid w:val="00C33281"/>
    <w:rsid w:val="00C40AB2"/>
    <w:rsid w:val="00C6070A"/>
    <w:rsid w:val="00C70C11"/>
    <w:rsid w:val="00C71542"/>
    <w:rsid w:val="00C927D2"/>
    <w:rsid w:val="00C950D2"/>
    <w:rsid w:val="00CA49BA"/>
    <w:rsid w:val="00CD0A72"/>
    <w:rsid w:val="00CD48E6"/>
    <w:rsid w:val="00CD7867"/>
    <w:rsid w:val="00CE1056"/>
    <w:rsid w:val="00CF03B3"/>
    <w:rsid w:val="00D02E39"/>
    <w:rsid w:val="00D14BBA"/>
    <w:rsid w:val="00D20021"/>
    <w:rsid w:val="00D228E2"/>
    <w:rsid w:val="00D50E6C"/>
    <w:rsid w:val="00D5447F"/>
    <w:rsid w:val="00D60579"/>
    <w:rsid w:val="00D71AD1"/>
    <w:rsid w:val="00D73606"/>
    <w:rsid w:val="00D874F4"/>
    <w:rsid w:val="00DD21C4"/>
    <w:rsid w:val="00E12AB0"/>
    <w:rsid w:val="00E21333"/>
    <w:rsid w:val="00E32522"/>
    <w:rsid w:val="00E45BB3"/>
    <w:rsid w:val="00E53EE0"/>
    <w:rsid w:val="00E56772"/>
    <w:rsid w:val="00E668E8"/>
    <w:rsid w:val="00E90CD7"/>
    <w:rsid w:val="00E93461"/>
    <w:rsid w:val="00EB2F61"/>
    <w:rsid w:val="00EC131E"/>
    <w:rsid w:val="00F0149F"/>
    <w:rsid w:val="00F136CC"/>
    <w:rsid w:val="00F4306D"/>
    <w:rsid w:val="00F470D3"/>
    <w:rsid w:val="00F81E57"/>
    <w:rsid w:val="00F87743"/>
    <w:rsid w:val="00FD1332"/>
    <w:rsid w:val="00FD6CBF"/>
    <w:rsid w:val="00FF29E6"/>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15:chartTrackingRefBased/>
  <w15:docId w15:val="{DFEA86EA-57CC-4788-A011-847B46985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 w:qFormat="1"/>
    <w:lsdException w:name="Quote"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uiPriority="31" w:qFormat="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061C"/>
    <w:pPr>
      <w:spacing w:line="240" w:lineRule="exact"/>
    </w:pPr>
    <w:rPr>
      <w:rFonts w:ascii="Asap" w:hAnsi="Asap"/>
      <w:color w:val="343A40"/>
      <w:sz w:val="20"/>
    </w:rPr>
  </w:style>
  <w:style w:type="paragraph" w:styleId="Heading1">
    <w:name w:val="heading 1"/>
    <w:basedOn w:val="Normal"/>
    <w:next w:val="Normal"/>
    <w:link w:val="Heading1Char"/>
    <w:uiPriority w:val="9"/>
    <w:qFormat/>
    <w:rsid w:val="008460A0"/>
    <w:pPr>
      <w:keepNext/>
      <w:keepLines/>
      <w:spacing w:before="240" w:line="500" w:lineRule="exact"/>
      <w:outlineLvl w:val="0"/>
    </w:pPr>
    <w:rPr>
      <w:rFonts w:eastAsiaTheme="majorEastAsia" w:cstheme="majorBidi"/>
      <w:color w:val="5F656C"/>
      <w:sz w:val="36"/>
      <w:szCs w:val="32"/>
    </w:rPr>
  </w:style>
  <w:style w:type="paragraph" w:styleId="Heading2">
    <w:name w:val="heading 2"/>
    <w:basedOn w:val="Normal"/>
    <w:next w:val="Normal"/>
    <w:link w:val="Heading2Char"/>
    <w:uiPriority w:val="9"/>
    <w:qFormat/>
    <w:rsid w:val="008460A0"/>
    <w:pPr>
      <w:keepNext/>
      <w:keepLines/>
      <w:spacing w:before="240" w:line="360" w:lineRule="exact"/>
      <w:outlineLvl w:val="1"/>
    </w:pPr>
    <w:rPr>
      <w:rFonts w:eastAsiaTheme="majorEastAsia" w:cstheme="majorBidi"/>
      <w:color w:val="5F656C"/>
      <w:sz w:val="30"/>
      <w:szCs w:val="26"/>
    </w:rPr>
  </w:style>
  <w:style w:type="paragraph" w:styleId="Heading3">
    <w:name w:val="heading 3"/>
    <w:basedOn w:val="Normal"/>
    <w:next w:val="Normal"/>
    <w:link w:val="Heading3Char"/>
    <w:uiPriority w:val="9"/>
    <w:qFormat/>
    <w:rsid w:val="00083BC5"/>
    <w:pPr>
      <w:keepNext/>
      <w:keepLines/>
      <w:spacing w:before="240"/>
      <w:outlineLvl w:val="2"/>
    </w:pPr>
    <w:rPr>
      <w:rFonts w:eastAsiaTheme="majorEastAsia" w:cstheme="majorBidi"/>
      <w:b/>
      <w:color w:val="5F656C"/>
      <w:szCs w:val="24"/>
    </w:rPr>
  </w:style>
  <w:style w:type="paragraph" w:styleId="Heading4">
    <w:name w:val="heading 4"/>
    <w:basedOn w:val="Normal"/>
    <w:next w:val="Normal"/>
    <w:link w:val="Heading4Char"/>
    <w:uiPriority w:val="9"/>
    <w:qFormat/>
    <w:rsid w:val="004B475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E0194"/>
    <w:pPr>
      <w:keepNext/>
      <w:keepLines/>
      <w:spacing w:before="40" w:after="0" w:line="240" w:lineRule="auto"/>
      <w:ind w:left="1008" w:hanging="1008"/>
      <w:outlineLvl w:val="4"/>
    </w:pPr>
    <w:rPr>
      <w:rFonts w:asciiTheme="majorHAnsi" w:eastAsiaTheme="majorEastAsia" w:hAnsiTheme="majorHAnsi" w:cstheme="majorBidi"/>
      <w:color w:val="2E74B5" w:themeColor="accent1" w:themeShade="BF"/>
      <w:sz w:val="24"/>
    </w:rPr>
  </w:style>
  <w:style w:type="paragraph" w:styleId="Heading6">
    <w:name w:val="heading 6"/>
    <w:basedOn w:val="Normal"/>
    <w:next w:val="Normal"/>
    <w:link w:val="Heading6Char"/>
    <w:uiPriority w:val="9"/>
    <w:semiHidden/>
    <w:unhideWhenUsed/>
    <w:qFormat/>
    <w:rsid w:val="00AE0194"/>
    <w:pPr>
      <w:keepNext/>
      <w:keepLines/>
      <w:spacing w:before="40" w:after="0" w:line="240" w:lineRule="auto"/>
      <w:ind w:left="1152" w:hanging="1152"/>
      <w:outlineLvl w:val="5"/>
    </w:pPr>
    <w:rPr>
      <w:rFonts w:asciiTheme="majorHAnsi" w:eastAsiaTheme="majorEastAsia" w:hAnsiTheme="majorHAnsi" w:cstheme="majorBidi"/>
      <w:color w:val="1F4D78" w:themeColor="accent1" w:themeShade="7F"/>
      <w:sz w:val="24"/>
    </w:rPr>
  </w:style>
  <w:style w:type="paragraph" w:styleId="Heading7">
    <w:name w:val="heading 7"/>
    <w:basedOn w:val="Normal"/>
    <w:next w:val="Normal"/>
    <w:link w:val="Heading7Char"/>
    <w:uiPriority w:val="9"/>
    <w:semiHidden/>
    <w:unhideWhenUsed/>
    <w:qFormat/>
    <w:rsid w:val="00AE0194"/>
    <w:pPr>
      <w:keepNext/>
      <w:keepLines/>
      <w:spacing w:before="40" w:after="0" w:line="240" w:lineRule="auto"/>
      <w:ind w:left="1296" w:hanging="1296"/>
      <w:outlineLvl w:val="6"/>
    </w:pPr>
    <w:rPr>
      <w:rFonts w:asciiTheme="majorHAnsi" w:eastAsiaTheme="majorEastAsia" w:hAnsiTheme="majorHAnsi" w:cstheme="majorBidi"/>
      <w:i/>
      <w:iCs/>
      <w:color w:val="1F4D78" w:themeColor="accent1" w:themeShade="7F"/>
      <w:sz w:val="24"/>
    </w:rPr>
  </w:style>
  <w:style w:type="paragraph" w:styleId="Heading8">
    <w:name w:val="heading 8"/>
    <w:basedOn w:val="Normal"/>
    <w:next w:val="Normal"/>
    <w:link w:val="Heading8Char"/>
    <w:uiPriority w:val="9"/>
    <w:semiHidden/>
    <w:unhideWhenUsed/>
    <w:qFormat/>
    <w:rsid w:val="00AE0194"/>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E0194"/>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8460A0"/>
    <w:rPr>
      <w:rFonts w:ascii="Asap" w:eastAsiaTheme="majorEastAsia" w:hAnsi="Asap" w:cstheme="majorBidi"/>
      <w:color w:val="5F656C"/>
      <w:sz w:val="36"/>
      <w:szCs w:val="32"/>
    </w:rPr>
  </w:style>
  <w:style w:type="paragraph" w:customStyle="1" w:styleId="BasicParagraph">
    <w:name w:val="[Basic Paragraph]"/>
    <w:basedOn w:val="Normal"/>
    <w:uiPriority w:val="99"/>
    <w:rsid w:val="00E32522"/>
    <w:pPr>
      <w:autoSpaceDE w:val="0"/>
      <w:autoSpaceDN w:val="0"/>
      <w:adjustRightInd w:val="0"/>
      <w:spacing w:after="0" w:line="288" w:lineRule="auto"/>
      <w:textAlignment w:val="center"/>
    </w:pPr>
    <w:rPr>
      <w:rFonts w:ascii="Minion Pro" w:hAnsi="Minion Pro" w:cs="Minion Pro"/>
      <w:color w:val="000000"/>
      <w:szCs w:val="24"/>
    </w:rPr>
  </w:style>
  <w:style w:type="paragraph" w:styleId="Title">
    <w:name w:val="Title"/>
    <w:basedOn w:val="Normal"/>
    <w:next w:val="Normal"/>
    <w:link w:val="TitleChar"/>
    <w:uiPriority w:val="1"/>
    <w:qFormat/>
    <w:rsid w:val="000E1E55"/>
    <w:pPr>
      <w:spacing w:after="0" w:line="720" w:lineRule="exact"/>
      <w:contextualSpacing/>
    </w:pPr>
    <w:rPr>
      <w:rFonts w:eastAsiaTheme="majorEastAsia" w:cstheme="majorBidi"/>
      <w:spacing w:val="-10"/>
      <w:kern w:val="28"/>
      <w:sz w:val="60"/>
      <w:szCs w:val="56"/>
    </w:rPr>
  </w:style>
  <w:style w:type="character" w:customStyle="1" w:styleId="TitleChar">
    <w:name w:val="Title Char"/>
    <w:basedOn w:val="DefaultParagraphFont"/>
    <w:link w:val="Title"/>
    <w:uiPriority w:val="1"/>
    <w:rsid w:val="000E1E55"/>
    <w:rPr>
      <w:rFonts w:ascii="Asap" w:eastAsiaTheme="majorEastAsia" w:hAnsi="Asap" w:cstheme="majorBidi"/>
      <w:color w:val="343A40"/>
      <w:spacing w:val="-10"/>
      <w:kern w:val="28"/>
      <w:sz w:val="60"/>
      <w:szCs w:val="56"/>
    </w:rPr>
  </w:style>
  <w:style w:type="paragraph" w:styleId="Subtitle">
    <w:name w:val="Subtitle"/>
    <w:basedOn w:val="Normal"/>
    <w:next w:val="Normal"/>
    <w:link w:val="SubtitleChar"/>
    <w:uiPriority w:val="2"/>
    <w:qFormat/>
    <w:rsid w:val="000E1E55"/>
    <w:pPr>
      <w:numPr>
        <w:ilvl w:val="1"/>
      </w:numPr>
      <w:spacing w:before="240" w:line="360" w:lineRule="exact"/>
    </w:pPr>
    <w:rPr>
      <w:rFonts w:eastAsiaTheme="minorEastAsia"/>
      <w:spacing w:val="15"/>
      <w:sz w:val="30"/>
    </w:rPr>
  </w:style>
  <w:style w:type="character" w:customStyle="1" w:styleId="SubtitleChar">
    <w:name w:val="Subtitle Char"/>
    <w:basedOn w:val="DefaultParagraphFont"/>
    <w:link w:val="Subtitle"/>
    <w:uiPriority w:val="2"/>
    <w:rsid w:val="000E1E55"/>
    <w:rPr>
      <w:rFonts w:ascii="Asap" w:eastAsiaTheme="minorEastAsia" w:hAnsi="Asap"/>
      <w:color w:val="343A40"/>
      <w:spacing w:val="15"/>
      <w:sz w:val="30"/>
    </w:rPr>
  </w:style>
  <w:style w:type="character" w:customStyle="1" w:styleId="Heading2Char">
    <w:name w:val="Heading 2 Char"/>
    <w:basedOn w:val="DefaultParagraphFont"/>
    <w:link w:val="Heading2"/>
    <w:uiPriority w:val="3"/>
    <w:rsid w:val="008460A0"/>
    <w:rPr>
      <w:rFonts w:ascii="Asap" w:eastAsiaTheme="majorEastAsia" w:hAnsi="Asap" w:cstheme="majorBidi"/>
      <w:color w:val="5F656C"/>
      <w:sz w:val="30"/>
      <w:szCs w:val="26"/>
    </w:rPr>
  </w:style>
  <w:style w:type="character" w:customStyle="1" w:styleId="Heading3Char">
    <w:name w:val="Heading 3 Char"/>
    <w:basedOn w:val="DefaultParagraphFont"/>
    <w:link w:val="Heading3"/>
    <w:uiPriority w:val="3"/>
    <w:rsid w:val="00083BC5"/>
    <w:rPr>
      <w:rFonts w:ascii="Asap" w:eastAsiaTheme="majorEastAsia" w:hAnsi="Asap" w:cstheme="majorBidi"/>
      <w:b/>
      <w:color w:val="5F656C"/>
      <w:sz w:val="20"/>
      <w:szCs w:val="24"/>
    </w:rPr>
  </w:style>
  <w:style w:type="character" w:customStyle="1" w:styleId="Heading4Char">
    <w:name w:val="Heading 4 Char"/>
    <w:basedOn w:val="DefaultParagraphFont"/>
    <w:link w:val="Heading4"/>
    <w:uiPriority w:val="9"/>
    <w:semiHidden/>
    <w:rsid w:val="009137CB"/>
    <w:rPr>
      <w:rFonts w:asciiTheme="majorHAnsi" w:eastAsiaTheme="majorEastAsia" w:hAnsiTheme="majorHAnsi" w:cstheme="majorBidi"/>
      <w:i/>
      <w:iCs/>
      <w:color w:val="2E74B5" w:themeColor="accent1" w:themeShade="BF"/>
      <w:sz w:val="20"/>
    </w:rPr>
  </w:style>
  <w:style w:type="character" w:styleId="Emphasis">
    <w:name w:val="Emphasis"/>
    <w:basedOn w:val="DefaultParagraphFont"/>
    <w:uiPriority w:val="4"/>
    <w:qFormat/>
    <w:rsid w:val="004B4753"/>
    <w:rPr>
      <w:i/>
      <w:iCs/>
    </w:rPr>
  </w:style>
  <w:style w:type="character" w:styleId="IntenseEmphasis">
    <w:name w:val="Intense Emphasis"/>
    <w:basedOn w:val="DefaultParagraphFont"/>
    <w:uiPriority w:val="21"/>
    <w:semiHidden/>
    <w:rsid w:val="00601493"/>
    <w:rPr>
      <w:b/>
      <w:i/>
      <w:iCs/>
      <w:color w:val="auto"/>
    </w:rPr>
  </w:style>
  <w:style w:type="character" w:styleId="Strong">
    <w:name w:val="Strong"/>
    <w:basedOn w:val="DefaultParagraphFont"/>
    <w:uiPriority w:val="4"/>
    <w:qFormat/>
    <w:rsid w:val="00601493"/>
    <w:rPr>
      <w:b/>
      <w:bCs/>
      <w:color w:val="auto"/>
    </w:rPr>
  </w:style>
  <w:style w:type="character" w:styleId="SubtleReference">
    <w:name w:val="Subtle Reference"/>
    <w:basedOn w:val="DefaultParagraphFont"/>
    <w:uiPriority w:val="31"/>
    <w:semiHidden/>
    <w:qFormat/>
    <w:rsid w:val="001349BF"/>
    <w:rPr>
      <w:caps w:val="0"/>
      <w:smallCaps w:val="0"/>
      <w:color w:val="5F656C"/>
      <w:sz w:val="16"/>
    </w:rPr>
  </w:style>
  <w:style w:type="character" w:customStyle="1" w:styleId="StrongGreenHybridOnline">
    <w:name w:val="Strong Green (Hybrid &amp; Online)"/>
    <w:basedOn w:val="Strong"/>
    <w:uiPriority w:val="5"/>
    <w:qFormat/>
    <w:rsid w:val="0033192E"/>
    <w:rPr>
      <w:b/>
      <w:bCs/>
      <w:color w:val="7CAF42"/>
    </w:rPr>
  </w:style>
  <w:style w:type="character" w:customStyle="1" w:styleId="StrongYellowMultimedia">
    <w:name w:val="Strong Yellow (Multimedia_)"/>
    <w:basedOn w:val="Strong"/>
    <w:uiPriority w:val="5"/>
    <w:qFormat/>
    <w:rsid w:val="00601493"/>
    <w:rPr>
      <w:b/>
      <w:bCs/>
      <w:color w:val="E4AE23"/>
    </w:rPr>
  </w:style>
  <w:style w:type="character" w:customStyle="1" w:styleId="StrongRedeLearning">
    <w:name w:val="Strong Red (eLearning)"/>
    <w:basedOn w:val="Strong"/>
    <w:uiPriority w:val="5"/>
    <w:qFormat/>
    <w:rsid w:val="00601493"/>
    <w:rPr>
      <w:b/>
      <w:bCs/>
      <w:color w:val="DC3D30"/>
    </w:rPr>
  </w:style>
  <w:style w:type="character" w:customStyle="1" w:styleId="StrongTealInclusivity">
    <w:name w:val="Strong Teal (Inclusivity)"/>
    <w:basedOn w:val="Strong"/>
    <w:uiPriority w:val="5"/>
    <w:qFormat/>
    <w:rsid w:val="00601493"/>
    <w:rPr>
      <w:b/>
      <w:bCs/>
      <w:color w:val="1499AC"/>
    </w:rPr>
  </w:style>
  <w:style w:type="character" w:customStyle="1" w:styleId="StrongBlueCurriculum">
    <w:name w:val="Strong Blue (Curriculum)"/>
    <w:basedOn w:val="Strong"/>
    <w:uiPriority w:val="5"/>
    <w:qFormat/>
    <w:rsid w:val="00601493"/>
    <w:rPr>
      <w:b/>
      <w:bCs/>
      <w:color w:val="6879BB"/>
    </w:rPr>
  </w:style>
  <w:style w:type="character" w:customStyle="1" w:styleId="StrongPurpleFacultyPD">
    <w:name w:val="Strong Purple (Faculty PD)"/>
    <w:basedOn w:val="Strong"/>
    <w:uiPriority w:val="5"/>
    <w:qFormat/>
    <w:rsid w:val="00601493"/>
    <w:rPr>
      <w:b/>
      <w:bCs/>
      <w:color w:val="5D3E98"/>
    </w:rPr>
  </w:style>
  <w:style w:type="paragraph" w:customStyle="1" w:styleId="Reference">
    <w:name w:val="Reference"/>
    <w:basedOn w:val="Normal"/>
    <w:uiPriority w:val="6"/>
    <w:qFormat/>
    <w:rsid w:val="008140BA"/>
    <w:pPr>
      <w:contextualSpacing/>
    </w:pPr>
    <w:rPr>
      <w:color w:val="5F656C"/>
      <w:sz w:val="16"/>
    </w:rPr>
  </w:style>
  <w:style w:type="paragraph" w:styleId="Quote">
    <w:name w:val="Quote"/>
    <w:basedOn w:val="Normal"/>
    <w:next w:val="Normal"/>
    <w:link w:val="QuoteChar"/>
    <w:uiPriority w:val="6"/>
    <w:qFormat/>
    <w:rsid w:val="008460A0"/>
    <w:pPr>
      <w:spacing w:before="240" w:after="80"/>
      <w:ind w:left="1080" w:right="1080"/>
      <w:jc w:val="center"/>
    </w:pPr>
    <w:rPr>
      <w:iCs/>
    </w:rPr>
  </w:style>
  <w:style w:type="character" w:customStyle="1" w:styleId="QuoteChar">
    <w:name w:val="Quote Char"/>
    <w:basedOn w:val="DefaultParagraphFont"/>
    <w:link w:val="Quote"/>
    <w:uiPriority w:val="6"/>
    <w:rsid w:val="008460A0"/>
    <w:rPr>
      <w:rFonts w:ascii="Asap" w:hAnsi="Asap"/>
      <w:iCs/>
      <w:color w:val="343A40"/>
      <w:sz w:val="20"/>
    </w:rPr>
  </w:style>
  <w:style w:type="paragraph" w:customStyle="1" w:styleId="QuoteSource">
    <w:name w:val="Quote Source"/>
    <w:basedOn w:val="Quote"/>
    <w:uiPriority w:val="6"/>
    <w:qFormat/>
    <w:rsid w:val="008460A0"/>
    <w:pPr>
      <w:spacing w:before="0" w:after="160"/>
      <w:ind w:left="1440" w:right="720"/>
      <w:jc w:val="right"/>
    </w:pPr>
    <w:rPr>
      <w:color w:val="5F656C"/>
      <w:sz w:val="16"/>
    </w:rPr>
  </w:style>
  <w:style w:type="paragraph" w:styleId="Header">
    <w:name w:val="header"/>
    <w:basedOn w:val="Normal"/>
    <w:link w:val="HeaderChar"/>
    <w:uiPriority w:val="99"/>
    <w:unhideWhenUsed/>
    <w:rsid w:val="009E51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189"/>
    <w:rPr>
      <w:rFonts w:ascii="Asap" w:hAnsi="Asap"/>
      <w:sz w:val="20"/>
    </w:rPr>
  </w:style>
  <w:style w:type="paragraph" w:styleId="Footer">
    <w:name w:val="footer"/>
    <w:basedOn w:val="Normal"/>
    <w:link w:val="FooterChar"/>
    <w:uiPriority w:val="99"/>
    <w:unhideWhenUsed/>
    <w:rsid w:val="009E5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189"/>
    <w:rPr>
      <w:rFonts w:ascii="Asap" w:hAnsi="Asap"/>
      <w:sz w:val="20"/>
    </w:rPr>
  </w:style>
  <w:style w:type="paragraph" w:styleId="BalloonText">
    <w:name w:val="Balloon Text"/>
    <w:basedOn w:val="Normal"/>
    <w:link w:val="BalloonTextChar"/>
    <w:uiPriority w:val="99"/>
    <w:semiHidden/>
    <w:unhideWhenUsed/>
    <w:rsid w:val="00646D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DA6"/>
    <w:rPr>
      <w:rFonts w:ascii="Segoe UI" w:hAnsi="Segoe UI" w:cs="Segoe UI"/>
      <w:sz w:val="18"/>
      <w:szCs w:val="18"/>
    </w:rPr>
  </w:style>
  <w:style w:type="paragraph" w:customStyle="1" w:styleId="ContactTextBox">
    <w:name w:val="Contact/Text Box"/>
    <w:basedOn w:val="Reference"/>
    <w:uiPriority w:val="7"/>
    <w:qFormat/>
    <w:rsid w:val="0090608D"/>
    <w:pPr>
      <w:spacing w:after="0"/>
      <w:ind w:left="288" w:right="288"/>
      <w:contextualSpacing w:val="0"/>
    </w:pPr>
  </w:style>
  <w:style w:type="table" w:styleId="TableGrid">
    <w:name w:val="Table Grid"/>
    <w:basedOn w:val="TableNormal"/>
    <w:uiPriority w:val="39"/>
    <w:rsid w:val="00E21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Normal"/>
    <w:uiPriority w:val="8"/>
    <w:qFormat/>
    <w:rsid w:val="00D14BBA"/>
    <w:pPr>
      <w:spacing w:after="0"/>
    </w:pPr>
  </w:style>
  <w:style w:type="paragraph" w:customStyle="1" w:styleId="TableHead">
    <w:name w:val="Table Head"/>
    <w:basedOn w:val="TableBody"/>
    <w:uiPriority w:val="8"/>
    <w:qFormat/>
    <w:rsid w:val="00D14BBA"/>
    <w:rPr>
      <w:b/>
    </w:rPr>
  </w:style>
  <w:style w:type="paragraph" w:customStyle="1" w:styleId="NormalPost-Element">
    <w:name w:val="Normal (Post-Element)"/>
    <w:basedOn w:val="Normal"/>
    <w:qFormat/>
    <w:rsid w:val="00214B01"/>
    <w:pPr>
      <w:spacing w:before="160"/>
    </w:pPr>
  </w:style>
  <w:style w:type="paragraph" w:styleId="ListParagraph">
    <w:name w:val="List Paragraph"/>
    <w:basedOn w:val="Normal"/>
    <w:uiPriority w:val="7"/>
    <w:qFormat/>
    <w:rsid w:val="00783FC3"/>
    <w:pPr>
      <w:ind w:left="720"/>
      <w:contextualSpacing/>
    </w:pPr>
  </w:style>
  <w:style w:type="paragraph" w:styleId="NoSpacing">
    <w:name w:val="No Spacing"/>
    <w:link w:val="NoSpacingChar"/>
    <w:uiPriority w:val="1"/>
    <w:qFormat/>
    <w:rsid w:val="003E0092"/>
    <w:pPr>
      <w:spacing w:after="0" w:line="240" w:lineRule="auto"/>
    </w:pPr>
    <w:rPr>
      <w:rFonts w:eastAsiaTheme="minorEastAsia"/>
    </w:rPr>
  </w:style>
  <w:style w:type="character" w:customStyle="1" w:styleId="NoSpacingChar">
    <w:name w:val="No Spacing Char"/>
    <w:basedOn w:val="DefaultParagraphFont"/>
    <w:link w:val="NoSpacing"/>
    <w:uiPriority w:val="1"/>
    <w:rsid w:val="003E0092"/>
    <w:rPr>
      <w:rFonts w:eastAsiaTheme="minorEastAsia"/>
    </w:rPr>
  </w:style>
  <w:style w:type="paragraph" w:styleId="TOCHeading">
    <w:name w:val="TOC Heading"/>
    <w:basedOn w:val="Heading1"/>
    <w:next w:val="Normal"/>
    <w:uiPriority w:val="39"/>
    <w:unhideWhenUsed/>
    <w:qFormat/>
    <w:rsid w:val="00E12AB0"/>
    <w:pPr>
      <w:spacing w:after="0"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E12AB0"/>
    <w:pPr>
      <w:spacing w:after="100"/>
    </w:pPr>
  </w:style>
  <w:style w:type="paragraph" w:styleId="TOC2">
    <w:name w:val="toc 2"/>
    <w:basedOn w:val="Normal"/>
    <w:next w:val="Normal"/>
    <w:autoRedefine/>
    <w:uiPriority w:val="39"/>
    <w:unhideWhenUsed/>
    <w:rsid w:val="00E12AB0"/>
    <w:pPr>
      <w:spacing w:after="100"/>
      <w:ind w:left="200"/>
    </w:pPr>
  </w:style>
  <w:style w:type="paragraph" w:styleId="TOC3">
    <w:name w:val="toc 3"/>
    <w:basedOn w:val="Normal"/>
    <w:next w:val="Normal"/>
    <w:autoRedefine/>
    <w:uiPriority w:val="39"/>
    <w:unhideWhenUsed/>
    <w:rsid w:val="00E12AB0"/>
    <w:pPr>
      <w:spacing w:after="100"/>
      <w:ind w:left="400"/>
    </w:pPr>
  </w:style>
  <w:style w:type="character" w:styleId="Hyperlink">
    <w:name w:val="Hyperlink"/>
    <w:basedOn w:val="DefaultParagraphFont"/>
    <w:uiPriority w:val="99"/>
    <w:unhideWhenUsed/>
    <w:rsid w:val="00E12AB0"/>
    <w:rPr>
      <w:color w:val="0563C1" w:themeColor="hyperlink"/>
      <w:u w:val="single"/>
    </w:rPr>
  </w:style>
  <w:style w:type="character" w:styleId="PlaceholderText">
    <w:name w:val="Placeholder Text"/>
    <w:basedOn w:val="DefaultParagraphFont"/>
    <w:uiPriority w:val="99"/>
    <w:semiHidden/>
    <w:rsid w:val="0098495B"/>
    <w:rPr>
      <w:color w:val="808080"/>
    </w:rPr>
  </w:style>
  <w:style w:type="character" w:styleId="CommentReference">
    <w:name w:val="annotation reference"/>
    <w:basedOn w:val="DefaultParagraphFont"/>
    <w:uiPriority w:val="99"/>
    <w:semiHidden/>
    <w:unhideWhenUsed/>
    <w:rsid w:val="0098495B"/>
    <w:rPr>
      <w:sz w:val="16"/>
      <w:szCs w:val="16"/>
    </w:rPr>
  </w:style>
  <w:style w:type="paragraph" w:styleId="CommentText">
    <w:name w:val="annotation text"/>
    <w:basedOn w:val="Normal"/>
    <w:link w:val="CommentTextChar"/>
    <w:uiPriority w:val="99"/>
    <w:unhideWhenUsed/>
    <w:rsid w:val="0098495B"/>
    <w:pPr>
      <w:spacing w:after="120" w:line="240" w:lineRule="auto"/>
    </w:pPr>
    <w:rPr>
      <w:rFonts w:asciiTheme="minorHAnsi" w:eastAsia="MS Mincho" w:hAnsiTheme="minorHAnsi"/>
      <w:color w:val="404040" w:themeColor="text1" w:themeTint="BF"/>
      <w:szCs w:val="20"/>
    </w:rPr>
  </w:style>
  <w:style w:type="character" w:customStyle="1" w:styleId="CommentTextChar">
    <w:name w:val="Comment Text Char"/>
    <w:basedOn w:val="DefaultParagraphFont"/>
    <w:link w:val="CommentText"/>
    <w:uiPriority w:val="99"/>
    <w:rsid w:val="0098495B"/>
    <w:rPr>
      <w:rFonts w:eastAsia="MS Mincho"/>
      <w:color w:val="404040" w:themeColor="text1" w:themeTint="BF"/>
      <w:sz w:val="20"/>
      <w:szCs w:val="20"/>
    </w:rPr>
  </w:style>
  <w:style w:type="character" w:customStyle="1" w:styleId="Heading5Char">
    <w:name w:val="Heading 5 Char"/>
    <w:basedOn w:val="DefaultParagraphFont"/>
    <w:link w:val="Heading5"/>
    <w:uiPriority w:val="9"/>
    <w:semiHidden/>
    <w:rsid w:val="00AE019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AE019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AE019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AE01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E01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680029">
      <w:bodyDiv w:val="1"/>
      <w:marLeft w:val="0"/>
      <w:marRight w:val="0"/>
      <w:marTop w:val="0"/>
      <w:marBottom w:val="0"/>
      <w:divBdr>
        <w:top w:val="none" w:sz="0" w:space="0" w:color="auto"/>
        <w:left w:val="none" w:sz="0" w:space="0" w:color="auto"/>
        <w:bottom w:val="none" w:sz="0" w:space="0" w:color="auto"/>
        <w:right w:val="none" w:sz="0" w:space="0" w:color="auto"/>
      </w:divBdr>
      <w:divsChild>
        <w:div w:id="2069839457">
          <w:marLeft w:val="0"/>
          <w:marRight w:val="0"/>
          <w:marTop w:val="0"/>
          <w:marBottom w:val="0"/>
          <w:divBdr>
            <w:top w:val="none" w:sz="0" w:space="0" w:color="auto"/>
            <w:left w:val="none" w:sz="0" w:space="0" w:color="auto"/>
            <w:bottom w:val="none" w:sz="0" w:space="0" w:color="auto"/>
            <w:right w:val="none" w:sz="0" w:space="0" w:color="auto"/>
          </w:divBdr>
        </w:div>
        <w:div w:id="714042305">
          <w:marLeft w:val="0"/>
          <w:marRight w:val="0"/>
          <w:marTop w:val="0"/>
          <w:marBottom w:val="0"/>
          <w:divBdr>
            <w:top w:val="none" w:sz="0" w:space="0" w:color="auto"/>
            <w:left w:val="none" w:sz="0" w:space="0" w:color="auto"/>
            <w:bottom w:val="none" w:sz="0" w:space="0" w:color="auto"/>
            <w:right w:val="none" w:sz="0" w:space="0" w:color="auto"/>
          </w:divBdr>
        </w:div>
        <w:div w:id="2065058022">
          <w:marLeft w:val="0"/>
          <w:marRight w:val="0"/>
          <w:marTop w:val="0"/>
          <w:marBottom w:val="0"/>
          <w:divBdr>
            <w:top w:val="none" w:sz="0" w:space="0" w:color="auto"/>
            <w:left w:val="none" w:sz="0" w:space="0" w:color="auto"/>
            <w:bottom w:val="none" w:sz="0" w:space="0" w:color="auto"/>
            <w:right w:val="none" w:sz="0" w:space="0" w:color="auto"/>
          </w:divBdr>
        </w:div>
        <w:div w:id="1075980388">
          <w:marLeft w:val="0"/>
          <w:marRight w:val="0"/>
          <w:marTop w:val="0"/>
          <w:marBottom w:val="0"/>
          <w:divBdr>
            <w:top w:val="none" w:sz="0" w:space="0" w:color="auto"/>
            <w:left w:val="none" w:sz="0" w:space="0" w:color="auto"/>
            <w:bottom w:val="none" w:sz="0" w:space="0" w:color="auto"/>
            <w:right w:val="none" w:sz="0" w:space="0" w:color="auto"/>
          </w:divBdr>
        </w:div>
        <w:div w:id="652222902">
          <w:marLeft w:val="0"/>
          <w:marRight w:val="0"/>
          <w:marTop w:val="0"/>
          <w:marBottom w:val="0"/>
          <w:divBdr>
            <w:top w:val="none" w:sz="0" w:space="0" w:color="auto"/>
            <w:left w:val="none" w:sz="0" w:space="0" w:color="auto"/>
            <w:bottom w:val="none" w:sz="0" w:space="0" w:color="auto"/>
            <w:right w:val="none" w:sz="0" w:space="0" w:color="auto"/>
          </w:divBdr>
        </w:div>
        <w:div w:id="1361280995">
          <w:marLeft w:val="0"/>
          <w:marRight w:val="0"/>
          <w:marTop w:val="0"/>
          <w:marBottom w:val="0"/>
          <w:divBdr>
            <w:top w:val="none" w:sz="0" w:space="0" w:color="auto"/>
            <w:left w:val="none" w:sz="0" w:space="0" w:color="auto"/>
            <w:bottom w:val="none" w:sz="0" w:space="0" w:color="auto"/>
            <w:right w:val="none" w:sz="0" w:space="0" w:color="auto"/>
          </w:divBdr>
        </w:div>
        <w:div w:id="1574898089">
          <w:marLeft w:val="0"/>
          <w:marRight w:val="0"/>
          <w:marTop w:val="0"/>
          <w:marBottom w:val="0"/>
          <w:divBdr>
            <w:top w:val="none" w:sz="0" w:space="0" w:color="auto"/>
            <w:left w:val="none" w:sz="0" w:space="0" w:color="auto"/>
            <w:bottom w:val="none" w:sz="0" w:space="0" w:color="auto"/>
            <w:right w:val="none" w:sz="0" w:space="0" w:color="auto"/>
          </w:divBdr>
        </w:div>
        <w:div w:id="432945534">
          <w:marLeft w:val="0"/>
          <w:marRight w:val="0"/>
          <w:marTop w:val="0"/>
          <w:marBottom w:val="0"/>
          <w:divBdr>
            <w:top w:val="none" w:sz="0" w:space="0" w:color="auto"/>
            <w:left w:val="none" w:sz="0" w:space="0" w:color="auto"/>
            <w:bottom w:val="none" w:sz="0" w:space="0" w:color="auto"/>
            <w:right w:val="none" w:sz="0" w:space="0" w:color="auto"/>
          </w:divBdr>
        </w:div>
        <w:div w:id="677804483">
          <w:marLeft w:val="0"/>
          <w:marRight w:val="0"/>
          <w:marTop w:val="0"/>
          <w:marBottom w:val="0"/>
          <w:divBdr>
            <w:top w:val="none" w:sz="0" w:space="0" w:color="auto"/>
            <w:left w:val="none" w:sz="0" w:space="0" w:color="auto"/>
            <w:bottom w:val="none" w:sz="0" w:space="0" w:color="auto"/>
            <w:right w:val="none" w:sz="0" w:space="0" w:color="auto"/>
          </w:divBdr>
        </w:div>
      </w:divsChild>
    </w:div>
    <w:div w:id="1664892471">
      <w:bodyDiv w:val="1"/>
      <w:marLeft w:val="0"/>
      <w:marRight w:val="0"/>
      <w:marTop w:val="0"/>
      <w:marBottom w:val="0"/>
      <w:divBdr>
        <w:top w:val="none" w:sz="0" w:space="0" w:color="auto"/>
        <w:left w:val="none" w:sz="0" w:space="0" w:color="auto"/>
        <w:bottom w:val="none" w:sz="0" w:space="0" w:color="auto"/>
        <w:right w:val="none" w:sz="0" w:space="0" w:color="auto"/>
      </w:divBdr>
    </w:div>
    <w:div w:id="195494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eepersad\AppData\Local\Microsoft\Windows\INetCache\Content.Outlook\GSDWU29C\SCTL-LetterheadV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1D8A373BFE344C39AEAEE2579330B8B"/>
        <w:category>
          <w:name w:val="General"/>
          <w:gallery w:val="placeholder"/>
        </w:category>
        <w:types>
          <w:type w:val="bbPlcHdr"/>
        </w:types>
        <w:behaviors>
          <w:behavior w:val="content"/>
        </w:behaviors>
        <w:guid w:val="{5F724268-8D24-4C4E-80CD-7DFAC7D422B9}"/>
      </w:docPartPr>
      <w:docPartBody>
        <w:p w:rsidR="007A5987" w:rsidRDefault="007A5987" w:rsidP="007A5987">
          <w:pPr>
            <w:pStyle w:val="01D8A373BFE344C39AEAEE2579330B8B"/>
          </w:pPr>
          <w:r w:rsidRPr="00082A2C">
            <w:rPr>
              <w:rStyle w:val="PlaceholderText"/>
            </w:rPr>
            <w:t>Click or tap here to enter text.</w:t>
          </w:r>
        </w:p>
      </w:docPartBody>
    </w:docPart>
    <w:docPart>
      <w:docPartPr>
        <w:name w:val="56E65BAD42A84B1E828BC650317A07BB"/>
        <w:category>
          <w:name w:val="General"/>
          <w:gallery w:val="placeholder"/>
        </w:category>
        <w:types>
          <w:type w:val="bbPlcHdr"/>
        </w:types>
        <w:behaviors>
          <w:behavior w:val="content"/>
        </w:behaviors>
        <w:guid w:val="{B24C2C40-71D1-4AB9-8E0A-6B91E42711A7}"/>
      </w:docPartPr>
      <w:docPartBody>
        <w:p w:rsidR="007A5987" w:rsidRDefault="007A5987" w:rsidP="007A5987">
          <w:pPr>
            <w:pStyle w:val="56E65BAD42A84B1E828BC650317A07BB"/>
          </w:pPr>
          <w:r w:rsidRPr="00082A2C">
            <w:rPr>
              <w:rStyle w:val="PlaceholderText"/>
            </w:rPr>
            <w:t>Click or tap here to enter text.</w:t>
          </w:r>
        </w:p>
      </w:docPartBody>
    </w:docPart>
    <w:docPart>
      <w:docPartPr>
        <w:name w:val="ECF111A1F1AF40488B47A620C836DDAB"/>
        <w:category>
          <w:name w:val="General"/>
          <w:gallery w:val="placeholder"/>
        </w:category>
        <w:types>
          <w:type w:val="bbPlcHdr"/>
        </w:types>
        <w:behaviors>
          <w:behavior w:val="content"/>
        </w:behaviors>
        <w:guid w:val="{446E2BFA-D62E-46C0-BCF8-E1462E82A0B0}"/>
      </w:docPartPr>
      <w:docPartBody>
        <w:p w:rsidR="007A5987" w:rsidRDefault="007A5987" w:rsidP="007A5987">
          <w:pPr>
            <w:pStyle w:val="ECF111A1F1AF40488B47A620C836DDAB"/>
          </w:pPr>
          <w:r w:rsidRPr="00082A2C">
            <w:rPr>
              <w:rStyle w:val="PlaceholderText"/>
            </w:rPr>
            <w:t>Click or tap here to enter text.</w:t>
          </w:r>
        </w:p>
      </w:docPartBody>
    </w:docPart>
    <w:docPart>
      <w:docPartPr>
        <w:name w:val="E9E61604645044A98656E4ED5E0BE9FE"/>
        <w:category>
          <w:name w:val="General"/>
          <w:gallery w:val="placeholder"/>
        </w:category>
        <w:types>
          <w:type w:val="bbPlcHdr"/>
        </w:types>
        <w:behaviors>
          <w:behavior w:val="content"/>
        </w:behaviors>
        <w:guid w:val="{EAAAB4E3-A846-46B3-9207-D9DD995D3571}"/>
      </w:docPartPr>
      <w:docPartBody>
        <w:p w:rsidR="007A5987" w:rsidRDefault="007A5987" w:rsidP="007A5987">
          <w:pPr>
            <w:pStyle w:val="E9E61604645044A98656E4ED5E0BE9FE"/>
          </w:pPr>
          <w:r w:rsidRPr="00082A2C">
            <w:rPr>
              <w:rStyle w:val="PlaceholderText"/>
            </w:rPr>
            <w:t>Click or tap here to enter text.</w:t>
          </w:r>
        </w:p>
      </w:docPartBody>
    </w:docPart>
    <w:docPart>
      <w:docPartPr>
        <w:name w:val="EC1746391ABA49A1AB0D6CF5FF523438"/>
        <w:category>
          <w:name w:val="General"/>
          <w:gallery w:val="placeholder"/>
        </w:category>
        <w:types>
          <w:type w:val="bbPlcHdr"/>
        </w:types>
        <w:behaviors>
          <w:behavior w:val="content"/>
        </w:behaviors>
        <w:guid w:val="{BEA6A4AE-7A8B-4E85-84E4-D1EBA6BD93DA}"/>
      </w:docPartPr>
      <w:docPartBody>
        <w:p w:rsidR="007A5987" w:rsidRDefault="007A5987" w:rsidP="007A5987">
          <w:pPr>
            <w:pStyle w:val="EC1746391ABA49A1AB0D6CF5FF523438"/>
          </w:pPr>
          <w:r w:rsidRPr="00082A2C">
            <w:rPr>
              <w:rStyle w:val="PlaceholderText"/>
            </w:rPr>
            <w:t>Click or tap here to enter text.</w:t>
          </w:r>
        </w:p>
      </w:docPartBody>
    </w:docPart>
    <w:docPart>
      <w:docPartPr>
        <w:name w:val="A63CFB1FA0F249CC8672AA729A8E0DE1"/>
        <w:category>
          <w:name w:val="General"/>
          <w:gallery w:val="placeholder"/>
        </w:category>
        <w:types>
          <w:type w:val="bbPlcHdr"/>
        </w:types>
        <w:behaviors>
          <w:behavior w:val="content"/>
        </w:behaviors>
        <w:guid w:val="{0D250CB1-8E5C-4249-91A8-A01D5079CE82}"/>
      </w:docPartPr>
      <w:docPartBody>
        <w:p w:rsidR="006F1CD6" w:rsidRDefault="006F1CD6" w:rsidP="006F1CD6">
          <w:pPr>
            <w:pStyle w:val="A63CFB1FA0F249CC8672AA729A8E0DE1"/>
          </w:pPr>
          <w:r w:rsidRPr="00082A2C">
            <w:rPr>
              <w:rStyle w:val="PlaceholderText"/>
            </w:rPr>
            <w:t>Click or tap here to enter text.</w:t>
          </w:r>
        </w:p>
      </w:docPartBody>
    </w:docPart>
    <w:docPart>
      <w:docPartPr>
        <w:name w:val="09D4E0804A9C4E528390322E2DA1C641"/>
        <w:category>
          <w:name w:val="General"/>
          <w:gallery w:val="placeholder"/>
        </w:category>
        <w:types>
          <w:type w:val="bbPlcHdr"/>
        </w:types>
        <w:behaviors>
          <w:behavior w:val="content"/>
        </w:behaviors>
        <w:guid w:val="{3472B584-FE3A-477A-A944-26430D2B80CE}"/>
      </w:docPartPr>
      <w:docPartBody>
        <w:p w:rsidR="00777949" w:rsidRDefault="006F1CD6" w:rsidP="006F1CD6">
          <w:pPr>
            <w:pStyle w:val="09D4E0804A9C4E528390322E2DA1C641"/>
          </w:pPr>
          <w:r w:rsidRPr="00082A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sap">
    <w:altName w:val="Sitka Small"/>
    <w:charset w:val="00"/>
    <w:family w:val="swiss"/>
    <w:pitch w:val="variable"/>
    <w:sig w:usb0="20000007"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987"/>
    <w:rsid w:val="006F1CD6"/>
    <w:rsid w:val="00777949"/>
    <w:rsid w:val="007A5987"/>
    <w:rsid w:val="00A5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1CD6"/>
    <w:rPr>
      <w:color w:val="808080"/>
    </w:rPr>
  </w:style>
  <w:style w:type="paragraph" w:customStyle="1" w:styleId="E3CFF1EC210D488EA7ADE9497A1E2B6B">
    <w:name w:val="E3CFF1EC210D488EA7ADE9497A1E2B6B"/>
    <w:rsid w:val="007A5987"/>
  </w:style>
  <w:style w:type="paragraph" w:customStyle="1" w:styleId="60171A247D8D405AB84DDE8678AD0CC5">
    <w:name w:val="60171A247D8D405AB84DDE8678AD0CC5"/>
    <w:rsid w:val="007A5987"/>
  </w:style>
  <w:style w:type="paragraph" w:customStyle="1" w:styleId="480B1B9C288E47C89869586D16121707">
    <w:name w:val="480B1B9C288E47C89869586D16121707"/>
    <w:rsid w:val="007A5987"/>
  </w:style>
  <w:style w:type="paragraph" w:customStyle="1" w:styleId="FA705008E82F4041BBAF8FDCBCBFD5DA">
    <w:name w:val="FA705008E82F4041BBAF8FDCBCBFD5DA"/>
    <w:rsid w:val="007A5987"/>
  </w:style>
  <w:style w:type="paragraph" w:customStyle="1" w:styleId="C1166CA38B2842A99A7A2548FFE24028">
    <w:name w:val="C1166CA38B2842A99A7A2548FFE24028"/>
    <w:rsid w:val="007A5987"/>
  </w:style>
  <w:style w:type="paragraph" w:customStyle="1" w:styleId="0E75580360A74B0AAD787B4AEC008868">
    <w:name w:val="0E75580360A74B0AAD787B4AEC008868"/>
    <w:rsid w:val="007A5987"/>
  </w:style>
  <w:style w:type="paragraph" w:customStyle="1" w:styleId="83524722AEE243BDA23F3FDD3810183B">
    <w:name w:val="83524722AEE243BDA23F3FDD3810183B"/>
    <w:rsid w:val="007A5987"/>
  </w:style>
  <w:style w:type="paragraph" w:customStyle="1" w:styleId="B9A8D2BC40CE4EBCBB0CCA6D2F67AEC0">
    <w:name w:val="B9A8D2BC40CE4EBCBB0CCA6D2F67AEC0"/>
    <w:rsid w:val="007A5987"/>
  </w:style>
  <w:style w:type="paragraph" w:customStyle="1" w:styleId="3464B735B1B64950B0020666872C43CD">
    <w:name w:val="3464B735B1B64950B0020666872C43CD"/>
    <w:rsid w:val="007A5987"/>
  </w:style>
  <w:style w:type="paragraph" w:customStyle="1" w:styleId="84D89E35D6AC4CB58C9103501CA5A5BB">
    <w:name w:val="84D89E35D6AC4CB58C9103501CA5A5BB"/>
    <w:rsid w:val="007A5987"/>
  </w:style>
  <w:style w:type="paragraph" w:customStyle="1" w:styleId="01D8A373BFE344C39AEAEE2579330B8B">
    <w:name w:val="01D8A373BFE344C39AEAEE2579330B8B"/>
    <w:rsid w:val="007A5987"/>
  </w:style>
  <w:style w:type="paragraph" w:customStyle="1" w:styleId="56E65BAD42A84B1E828BC650317A07BB">
    <w:name w:val="56E65BAD42A84B1E828BC650317A07BB"/>
    <w:rsid w:val="007A5987"/>
  </w:style>
  <w:style w:type="paragraph" w:customStyle="1" w:styleId="ECF111A1F1AF40488B47A620C836DDAB">
    <w:name w:val="ECF111A1F1AF40488B47A620C836DDAB"/>
    <w:rsid w:val="007A5987"/>
  </w:style>
  <w:style w:type="paragraph" w:customStyle="1" w:styleId="E9E61604645044A98656E4ED5E0BE9FE">
    <w:name w:val="E9E61604645044A98656E4ED5E0BE9FE"/>
    <w:rsid w:val="007A5987"/>
  </w:style>
  <w:style w:type="paragraph" w:customStyle="1" w:styleId="EC1746391ABA49A1AB0D6CF5FF523438">
    <w:name w:val="EC1746391ABA49A1AB0D6CF5FF523438"/>
    <w:rsid w:val="007A5987"/>
  </w:style>
  <w:style w:type="paragraph" w:customStyle="1" w:styleId="A63CFB1FA0F249CC8672AA729A8E0DE1">
    <w:name w:val="A63CFB1FA0F249CC8672AA729A8E0DE1"/>
    <w:rsid w:val="006F1CD6"/>
  </w:style>
  <w:style w:type="paragraph" w:customStyle="1" w:styleId="09D4E0804A9C4E528390322E2DA1C641">
    <w:name w:val="09D4E0804A9C4E528390322E2DA1C641"/>
    <w:rsid w:val="006F1C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[add short description]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43EBD5-47D1-4FF4-B15B-B09E6C303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SCTL-LetterheadV3</Template>
  <TotalTime>1</TotalTime>
  <Pages>17</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(Title of Document)</vt:lpstr>
    </vt:vector>
  </TitlesOfParts>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Document)</dc:title>
  <dc:subject>[ Enter Year Mapping Concluded ]</dc:subject>
  <dc:creator>School of Contemporary Teaching &amp; Learning</dc:creator>
  <cp:keywords/>
  <dc:description/>
  <cp:lastModifiedBy>Clarke Mathany</cp:lastModifiedBy>
  <cp:revision>2</cp:revision>
  <cp:lastPrinted>2018-06-25T12:16:00Z</cp:lastPrinted>
  <dcterms:created xsi:type="dcterms:W3CDTF">2018-09-14T18:40:00Z</dcterms:created>
  <dcterms:modified xsi:type="dcterms:W3CDTF">2018-09-14T18:40:00Z</dcterms:modified>
  <cp:category>St. Lawrence College</cp:category>
</cp:coreProperties>
</file>